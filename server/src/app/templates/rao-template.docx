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1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196"/>
      </w:tblGrid>
      <w:tr w:rsidR="00321529" w:rsidRPr="00DA4B2A" w14:paraId="26B30952" w14:textId="77777777" w:rsidTr="00350F95">
        <w:trPr>
          <w:jc w:val="center"/>
        </w:trPr>
        <w:tc>
          <w:tcPr>
            <w:tcW w:w="4819" w:type="dxa"/>
            <w:vAlign w:val="bottom"/>
          </w:tcPr>
          <w:p w14:paraId="3367E3F0" w14:textId="3A90F907" w:rsidR="00321529" w:rsidRPr="00DA4B2A" w:rsidRDefault="00216DE6" w:rsidP="00350F95">
            <w:r w:rsidRPr="00DA4B2A">
              <w:rPr>
                <w:noProof/>
              </w:rPr>
              <w:drawing>
                <wp:inline distT="0" distB="0" distL="0" distR="0" wp14:anchorId="0974CA6F" wp14:editId="034D2BAA">
                  <wp:extent cx="1455420" cy="825110"/>
                  <wp:effectExtent l="0" t="0" r="0" b="0"/>
                  <wp:docPr id="211980185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2455" cy="8290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6" w:type="dxa"/>
            <w:vAlign w:val="center"/>
          </w:tcPr>
          <w:p w14:paraId="33A0463B" w14:textId="5E4C3255" w:rsidR="00321529" w:rsidRPr="00DA4B2A" w:rsidRDefault="00321529" w:rsidP="00350F95">
            <w:pPr>
              <w:pStyle w:val="Documentmentions"/>
              <w:framePr w:wrap="around"/>
            </w:pPr>
          </w:p>
        </w:tc>
      </w:tr>
    </w:tbl>
    <w:p w14:paraId="3D7957FF" w14:textId="77777777" w:rsidR="00321529" w:rsidRPr="002375F4" w:rsidRDefault="00321529" w:rsidP="00321529">
      <w:pPr>
        <w:pStyle w:val="N2"/>
      </w:pPr>
    </w:p>
    <w:tbl>
      <w:tblPr>
        <w:tblStyle w:val="Grilledutableau"/>
        <w:tblW w:w="0" w:type="auto"/>
        <w:tblInd w:w="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321529" w:rsidRPr="00DA4B2A" w14:paraId="5075BC8E" w14:textId="77777777" w:rsidTr="00350F95">
        <w:tc>
          <w:tcPr>
            <w:tcW w:w="9015" w:type="dxa"/>
            <w:gridSpan w:val="3"/>
            <w:vAlign w:val="center"/>
          </w:tcPr>
          <w:p w14:paraId="733196DE" w14:textId="77777777" w:rsidR="00321529" w:rsidRPr="00DA4B2A" w:rsidRDefault="00321529" w:rsidP="00350F95">
            <w:pPr>
              <w:pStyle w:val="Titredudocument"/>
              <w:ind w:hanging="189"/>
              <w:rPr>
                <w:noProof w:val="0"/>
              </w:rPr>
            </w:pPr>
          </w:p>
        </w:tc>
      </w:tr>
      <w:tr w:rsidR="00321529" w:rsidRPr="00DA4B2A" w14:paraId="66B39D17" w14:textId="77777777" w:rsidTr="00350F95">
        <w:tc>
          <w:tcPr>
            <w:tcW w:w="9015" w:type="dxa"/>
            <w:gridSpan w:val="3"/>
            <w:vAlign w:val="center"/>
          </w:tcPr>
          <w:p w14:paraId="4C2D9190" w14:textId="77777777" w:rsidR="00F57732" w:rsidRPr="00DA4B2A" w:rsidRDefault="009774C5" w:rsidP="009774C5">
            <w:pPr>
              <w:pStyle w:val="Titredudocument"/>
              <w:ind w:hanging="189"/>
              <w:rPr>
                <w:noProof w:val="0"/>
              </w:rPr>
            </w:pPr>
            <w:r w:rsidRPr="00DA4B2A">
              <w:rPr>
                <w:noProof w:val="0"/>
              </w:rPr>
              <w:fldChar w:fldCharType="begin"/>
            </w:r>
            <w:r w:rsidRPr="00DA4B2A">
              <w:rPr>
                <w:noProof w:val="0"/>
              </w:rPr>
              <w:instrText xml:space="preserve"> TITLE  \* MERGEFORMAT </w:instrText>
            </w:r>
            <w:r w:rsidRPr="00DA4B2A">
              <w:rPr>
                <w:noProof w:val="0"/>
              </w:rPr>
              <w:fldChar w:fldCharType="separate"/>
            </w:r>
            <w:r w:rsidRPr="00DA4B2A">
              <w:rPr>
                <w:noProof w:val="0"/>
              </w:rPr>
              <w:t>Rapport d'analyse ACT</w:t>
            </w:r>
            <w:r w:rsidRPr="00DA4B2A">
              <w:rPr>
                <w:noProof w:val="0"/>
              </w:rPr>
              <w:fldChar w:fldCharType="end"/>
            </w:r>
          </w:p>
          <w:p w14:paraId="4FCF81CE" w14:textId="65FE3E59" w:rsidR="001D19F3" w:rsidRPr="00DA4B2A" w:rsidRDefault="001D19F3" w:rsidP="001D19F3">
            <w:pPr>
              <w:ind w:left="-165"/>
              <w:rPr>
                <w:rFonts w:cs="Arial"/>
                <w:b/>
                <w:caps/>
                <w:color w:val="09212C"/>
                <w:sz w:val="48"/>
              </w:rPr>
            </w:pPr>
          </w:p>
        </w:tc>
      </w:tr>
      <w:bookmarkStart w:id="0" w:name="Tempo"/>
      <w:tr w:rsidR="00321529" w:rsidRPr="00DA4B2A" w14:paraId="0E7D6578" w14:textId="77777777" w:rsidTr="00350F95">
        <w:trPr>
          <w:trHeight w:val="421"/>
        </w:trPr>
        <w:tc>
          <w:tcPr>
            <w:tcW w:w="9015" w:type="dxa"/>
            <w:gridSpan w:val="3"/>
          </w:tcPr>
          <w:p w14:paraId="64B8540D" w14:textId="77777777" w:rsidR="00321529" w:rsidRPr="00DA4B2A" w:rsidRDefault="00321529" w:rsidP="00350F95">
            <w:pPr>
              <w:ind w:left="0" w:hanging="132"/>
            </w:pPr>
            <w:r w:rsidRPr="00DA4B2A">
              <w:rPr>
                <w:noProof/>
              </w:rPr>
              <mc:AlternateContent>
                <mc:Choice Requires="wps">
                  <w:drawing>
                    <wp:inline distT="0" distB="0" distL="0" distR="0" wp14:anchorId="7455590D" wp14:editId="09463D37">
                      <wp:extent cx="216000" cy="90000"/>
                      <wp:effectExtent l="0" t="0" r="0" b="5715"/>
                      <wp:docPr id="1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6000" cy="9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none" lIns="72000" tIns="72000" rIns="72000" bIns="72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4BCF101" id="Rectangle 10" o:spid="_x0000_s1026" style="width:17pt;height:7.1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" fillcolor="#09212c [3204]" stroked="f" strokeweight="1pt">
                      <v:textbox inset="2mm,2mm,2mm,2mm"/>
                      <w10:anchorlock/>
                    </v:rect>
                  </w:pict>
                </mc:Fallback>
              </mc:AlternateContent>
            </w:r>
            <w:bookmarkEnd w:id="0"/>
          </w:p>
        </w:tc>
      </w:tr>
      <w:tr w:rsidR="00321529" w:rsidRPr="00DA4B2A" w14:paraId="54E0856E" w14:textId="77777777" w:rsidTr="00350F95">
        <w:trPr>
          <w:trHeight w:val="68"/>
        </w:trPr>
        <w:tc>
          <w:tcPr>
            <w:tcW w:w="9015" w:type="dxa"/>
            <w:gridSpan w:val="3"/>
          </w:tcPr>
          <w:p w14:paraId="7BAA71E6" w14:textId="693F8A1A" w:rsidR="00321529" w:rsidRPr="00DA4B2A" w:rsidRDefault="00F64415" w:rsidP="009774C5">
            <w:pPr>
              <w:pStyle w:val="Type-document"/>
              <w:ind w:hanging="175"/>
            </w:pPr>
            <w:r w:rsidRPr="00C57717">
              <w:rPr>
                <w:rFonts w:cs="Segoe UI"/>
                <w:color w:val="1C688B" w:themeColor="accent1" w:themeTint="BF"/>
              </w:rPr>
              <w:t>[NOM OPÉRATION]</w:t>
            </w:r>
            <w:r w:rsidR="009774C5" w:rsidRPr="00C57717">
              <w:rPr>
                <w:color w:val="1C688B" w:themeColor="accent1" w:themeTint="BF"/>
              </w:rPr>
              <w:t xml:space="preserve"> </w:t>
            </w:r>
          </w:p>
        </w:tc>
      </w:tr>
      <w:tr w:rsidR="00321529" w:rsidRPr="00DA4B2A" w14:paraId="7357BC35" w14:textId="77777777" w:rsidTr="00350F95">
        <w:tc>
          <w:tcPr>
            <w:tcW w:w="9015" w:type="dxa"/>
            <w:gridSpan w:val="3"/>
          </w:tcPr>
          <w:p w14:paraId="446BB6FC" w14:textId="77777777" w:rsidR="00321529" w:rsidRPr="00DA4B2A" w:rsidRDefault="00321529" w:rsidP="00350F95">
            <w:pPr>
              <w:ind w:left="0"/>
            </w:pPr>
          </w:p>
        </w:tc>
      </w:tr>
      <w:tr w:rsidR="009167AC" w:rsidRPr="00DA4B2A" w14:paraId="01BB8B36" w14:textId="77777777" w:rsidTr="00350F95">
        <w:tc>
          <w:tcPr>
            <w:tcW w:w="3005" w:type="dxa"/>
          </w:tcPr>
          <w:p w14:paraId="7003DEF2" w14:textId="51D65C43" w:rsidR="009167AC" w:rsidRPr="00DA4B2A" w:rsidRDefault="009167AC" w:rsidP="00D27F12">
            <w:pPr>
              <w:ind w:left="0"/>
              <w:rPr>
                <w:b/>
                <w:i/>
                <w:iCs/>
                <w:color w:val="09212C"/>
              </w:rPr>
            </w:pPr>
            <w:r w:rsidRPr="00DA4B2A">
              <w:rPr>
                <w:b/>
                <w:i/>
                <w:iCs/>
                <w:color w:val="09212C"/>
              </w:rPr>
              <w:t>Date d’édition</w:t>
            </w:r>
          </w:p>
        </w:tc>
        <w:tc>
          <w:tcPr>
            <w:tcW w:w="3005" w:type="dxa"/>
          </w:tcPr>
          <w:p w14:paraId="5F8CD8F5" w14:textId="5340E629" w:rsidR="009167AC" w:rsidRPr="00DA4B2A" w:rsidRDefault="00157C73" w:rsidP="00350F95">
            <w:pPr>
              <w:ind w:left="0"/>
              <w:rPr>
                <w:b/>
                <w:i/>
                <w:iCs/>
                <w:color w:val="09212C"/>
              </w:rPr>
            </w:pPr>
            <w:r w:rsidRPr="00DA4B2A">
              <w:rPr>
                <w:b/>
                <w:i/>
                <w:iCs/>
                <w:color w:val="09212C"/>
              </w:rPr>
              <w:t>Nomenclature</w:t>
            </w:r>
          </w:p>
        </w:tc>
        <w:tc>
          <w:tcPr>
            <w:tcW w:w="3005" w:type="dxa"/>
          </w:tcPr>
          <w:p w14:paraId="396C1056" w14:textId="74DD2B8F" w:rsidR="009167AC" w:rsidRPr="00DA4B2A" w:rsidRDefault="009167AC" w:rsidP="00452D93">
            <w:pPr>
              <w:ind w:left="0"/>
              <w:rPr>
                <w:b/>
                <w:i/>
              </w:rPr>
            </w:pPr>
            <w:r w:rsidRPr="00DA4B2A">
              <w:rPr>
                <w:b/>
                <w:i/>
              </w:rPr>
              <w:t>Indice</w:t>
            </w:r>
          </w:p>
        </w:tc>
      </w:tr>
      <w:tr w:rsidR="00452D93" w:rsidRPr="00DA4B2A" w14:paraId="3468CA79" w14:textId="77777777" w:rsidTr="00350F95">
        <w:tc>
          <w:tcPr>
            <w:tcW w:w="3005" w:type="dxa"/>
          </w:tcPr>
          <w:p w14:paraId="07DC3538" w14:textId="70763E9E" w:rsidR="00452D93" w:rsidRPr="00DA4B2A" w:rsidRDefault="00452D93" w:rsidP="00D27F12">
            <w:pPr>
              <w:ind w:left="0"/>
              <w:rPr>
                <w:i/>
                <w:iCs/>
                <w:color w:val="09212C"/>
              </w:rPr>
            </w:pPr>
          </w:p>
        </w:tc>
        <w:tc>
          <w:tcPr>
            <w:tcW w:w="3005" w:type="dxa"/>
          </w:tcPr>
          <w:p w14:paraId="25F2517A" w14:textId="6BF9FD45" w:rsidR="00452D93" w:rsidRPr="00DA4B2A" w:rsidRDefault="00452D93" w:rsidP="00350F95">
            <w:pPr>
              <w:ind w:left="0"/>
              <w:rPr>
                <w:i/>
                <w:iCs/>
                <w:color w:val="09212C"/>
                <w:sz w:val="24"/>
                <w:szCs w:val="24"/>
              </w:rPr>
            </w:pPr>
          </w:p>
        </w:tc>
        <w:tc>
          <w:tcPr>
            <w:tcW w:w="3005" w:type="dxa"/>
          </w:tcPr>
          <w:p w14:paraId="5C2C8EA2" w14:textId="3F599D72" w:rsidR="00452D93" w:rsidRPr="00DA4B2A" w:rsidRDefault="00452D93" w:rsidP="00452D93">
            <w:pPr>
              <w:ind w:left="0"/>
              <w:rPr>
                <w:i/>
                <w:iCs/>
                <w:color w:val="09212C"/>
                <w:sz w:val="24"/>
                <w:szCs w:val="24"/>
              </w:rPr>
            </w:pPr>
          </w:p>
        </w:tc>
      </w:tr>
    </w:tbl>
    <w:p w14:paraId="332C53D5" w14:textId="77777777" w:rsidR="00321529" w:rsidRPr="002375F4" w:rsidRDefault="00321529" w:rsidP="00321529">
      <w:pPr>
        <w:pStyle w:val="Corpsdetexte"/>
      </w:pPr>
    </w:p>
    <w:p w14:paraId="4698DDFB" w14:textId="77777777" w:rsidR="00321529" w:rsidRPr="002375F4" w:rsidRDefault="00321529" w:rsidP="00321529">
      <w:pPr>
        <w:pStyle w:val="N2"/>
      </w:pPr>
    </w:p>
    <w:p w14:paraId="7188CA96" w14:textId="77777777" w:rsidR="00321529" w:rsidRPr="002375F4" w:rsidRDefault="00321529" w:rsidP="00321529">
      <w:pPr>
        <w:pStyle w:val="N2"/>
      </w:pPr>
    </w:p>
    <w:tbl>
      <w:tblPr>
        <w:tblW w:w="9015" w:type="dxa"/>
        <w:tblInd w:w="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7026"/>
      </w:tblGrid>
      <w:tr w:rsidR="006F5090" w:rsidRPr="00DA4B2A" w14:paraId="41932DF8" w14:textId="77777777" w:rsidTr="00216F48">
        <w:trPr>
          <w:trHeight w:val="577"/>
        </w:trPr>
        <w:tc>
          <w:tcPr>
            <w:tcW w:w="9015" w:type="dxa"/>
            <w:gridSpan w:val="2"/>
          </w:tcPr>
          <w:p w14:paraId="60F56792" w14:textId="77777777" w:rsidR="006F5090" w:rsidRPr="00DA4B2A" w:rsidRDefault="006F5090" w:rsidP="00216F48">
            <w:pPr>
              <w:ind w:left="-2"/>
              <w:rPr>
                <w:color w:val="00617E"/>
                <w:sz w:val="16"/>
                <w:szCs w:val="16"/>
              </w:rPr>
            </w:pPr>
            <w:r w:rsidRPr="00DA4B2A">
              <w:rPr>
                <w:b/>
              </w:rPr>
              <w:t>Informations relatives au document</w:t>
            </w:r>
          </w:p>
        </w:tc>
      </w:tr>
      <w:tr w:rsidR="006F5090" w:rsidRPr="00DA4B2A" w14:paraId="22E813BA" w14:textId="77777777" w:rsidTr="00216F48">
        <w:tc>
          <w:tcPr>
            <w:tcW w:w="9015" w:type="dxa"/>
            <w:gridSpan w:val="2"/>
          </w:tcPr>
          <w:p w14:paraId="46576C71" w14:textId="77777777" w:rsidR="006F5090" w:rsidRPr="00DA4B2A" w:rsidRDefault="006F5090" w:rsidP="00216F48">
            <w:pPr>
              <w:ind w:left="-2"/>
              <w:rPr>
                <w:sz w:val="16"/>
                <w:szCs w:val="16"/>
              </w:rPr>
            </w:pPr>
            <w:r w:rsidRPr="00DA4B2A">
              <w:rPr>
                <w:color w:val="00617E"/>
                <w:sz w:val="16"/>
                <w:szCs w:val="16"/>
              </w:rPr>
              <w:t>INFORMATIONS GÉNÉRALES</w:t>
            </w:r>
          </w:p>
        </w:tc>
      </w:tr>
      <w:tr w:rsidR="006F5090" w:rsidRPr="00DA4B2A" w14:paraId="0D797C34" w14:textId="77777777" w:rsidTr="00216F48">
        <w:tc>
          <w:tcPr>
            <w:tcW w:w="1989" w:type="dxa"/>
            <w:vAlign w:val="center"/>
          </w:tcPr>
          <w:p w14:paraId="3C4996E5" w14:textId="77777777" w:rsidR="006F5090" w:rsidRPr="00DA4B2A" w:rsidRDefault="006F5090" w:rsidP="00216F48">
            <w:pPr>
              <w:rPr>
                <w:b/>
                <w:bCs/>
                <w:color w:val="828282"/>
                <w:sz w:val="18"/>
                <w:szCs w:val="18"/>
              </w:rPr>
            </w:pPr>
            <w:r w:rsidRPr="00DA4B2A">
              <w:rPr>
                <w:b/>
                <w:bCs/>
                <w:color w:val="828282"/>
                <w:sz w:val="18"/>
                <w:szCs w:val="18"/>
              </w:rPr>
              <w:t>Auteur(s)</w:t>
            </w:r>
          </w:p>
        </w:tc>
        <w:tc>
          <w:tcPr>
            <w:tcW w:w="7026" w:type="dxa"/>
            <w:tcMar>
              <w:left w:w="113" w:type="dxa"/>
            </w:tcMar>
            <w:vAlign w:val="center"/>
          </w:tcPr>
          <w:p w14:paraId="6E2E9E3D" w14:textId="319D69F7" w:rsidR="006F5090" w:rsidRPr="00DA4B2A" w:rsidRDefault="006F5090" w:rsidP="00216F48">
            <w:pPr>
              <w:rPr>
                <w:color w:val="828282"/>
                <w:sz w:val="18"/>
                <w:szCs w:val="18"/>
              </w:rPr>
            </w:pPr>
          </w:p>
        </w:tc>
      </w:tr>
      <w:tr w:rsidR="006F5090" w:rsidRPr="00DA4B2A" w14:paraId="618234E0" w14:textId="77777777" w:rsidTr="00216F48">
        <w:trPr>
          <w:trHeight w:val="154"/>
        </w:trPr>
        <w:tc>
          <w:tcPr>
            <w:tcW w:w="1989" w:type="dxa"/>
            <w:vAlign w:val="center"/>
          </w:tcPr>
          <w:p w14:paraId="089E9C0E" w14:textId="77777777" w:rsidR="006F5090" w:rsidRPr="00DA4B2A" w:rsidRDefault="006F5090" w:rsidP="00216F48">
            <w:pPr>
              <w:rPr>
                <w:b/>
                <w:bCs/>
                <w:color w:val="828282"/>
                <w:sz w:val="18"/>
                <w:szCs w:val="18"/>
              </w:rPr>
            </w:pPr>
            <w:r w:rsidRPr="00DA4B2A">
              <w:rPr>
                <w:b/>
                <w:bCs/>
                <w:color w:val="828282"/>
                <w:sz w:val="18"/>
                <w:szCs w:val="18"/>
              </w:rPr>
              <w:t>Vérificateur(s)</w:t>
            </w:r>
          </w:p>
        </w:tc>
        <w:tc>
          <w:tcPr>
            <w:tcW w:w="7026" w:type="dxa"/>
            <w:tcMar>
              <w:left w:w="113" w:type="dxa"/>
            </w:tcMar>
            <w:vAlign w:val="center"/>
          </w:tcPr>
          <w:p w14:paraId="47D56B4D" w14:textId="14CC52DC" w:rsidR="006F5090" w:rsidRPr="00DA4B2A" w:rsidRDefault="006F5090" w:rsidP="00216F48">
            <w:pPr>
              <w:rPr>
                <w:color w:val="828282"/>
                <w:sz w:val="18"/>
                <w:szCs w:val="18"/>
              </w:rPr>
            </w:pPr>
          </w:p>
        </w:tc>
      </w:tr>
      <w:tr w:rsidR="006F5090" w:rsidRPr="00DA4B2A" w14:paraId="6DE8C3F2" w14:textId="77777777" w:rsidTr="00216F48">
        <w:trPr>
          <w:trHeight w:val="154"/>
        </w:trPr>
        <w:tc>
          <w:tcPr>
            <w:tcW w:w="1989" w:type="dxa"/>
            <w:vAlign w:val="center"/>
          </w:tcPr>
          <w:p w14:paraId="5B334F4A" w14:textId="77777777" w:rsidR="006F5090" w:rsidRPr="00DA4B2A" w:rsidRDefault="006F5090" w:rsidP="00216F48">
            <w:pPr>
              <w:rPr>
                <w:b/>
                <w:bCs/>
                <w:color w:val="828282"/>
                <w:sz w:val="18"/>
                <w:szCs w:val="18"/>
              </w:rPr>
            </w:pPr>
            <w:r w:rsidRPr="00DA4B2A">
              <w:rPr>
                <w:b/>
                <w:bCs/>
                <w:color w:val="828282"/>
                <w:sz w:val="18"/>
                <w:szCs w:val="18"/>
              </w:rPr>
              <w:t>Date</w:t>
            </w:r>
          </w:p>
        </w:tc>
        <w:tc>
          <w:tcPr>
            <w:tcW w:w="7026" w:type="dxa"/>
            <w:tcMar>
              <w:left w:w="113" w:type="dxa"/>
            </w:tcMar>
            <w:vAlign w:val="center"/>
          </w:tcPr>
          <w:p w14:paraId="5A75A286" w14:textId="1B7E7B7D" w:rsidR="006F5090" w:rsidRPr="00DA4B2A" w:rsidRDefault="006F5090" w:rsidP="00216F48">
            <w:pPr>
              <w:rPr>
                <w:color w:val="828282"/>
                <w:sz w:val="18"/>
                <w:szCs w:val="18"/>
              </w:rPr>
            </w:pPr>
          </w:p>
        </w:tc>
      </w:tr>
      <w:tr w:rsidR="006F5090" w:rsidRPr="00DA4B2A" w14:paraId="10D3D1B4" w14:textId="77777777" w:rsidTr="00216F48">
        <w:tc>
          <w:tcPr>
            <w:tcW w:w="1989" w:type="dxa"/>
            <w:vAlign w:val="center"/>
          </w:tcPr>
          <w:p w14:paraId="15B20FE1" w14:textId="77777777" w:rsidR="006F5090" w:rsidRPr="00DA4B2A" w:rsidRDefault="006F5090" w:rsidP="00216F48">
            <w:pPr>
              <w:rPr>
                <w:b/>
                <w:bCs/>
                <w:color w:val="828282"/>
                <w:sz w:val="18"/>
                <w:szCs w:val="18"/>
              </w:rPr>
            </w:pPr>
            <w:r w:rsidRPr="00DA4B2A">
              <w:rPr>
                <w:b/>
                <w:bCs/>
                <w:color w:val="828282"/>
                <w:sz w:val="18"/>
                <w:szCs w:val="18"/>
              </w:rPr>
              <w:t>Nomenclature</w:t>
            </w:r>
          </w:p>
        </w:tc>
        <w:tc>
          <w:tcPr>
            <w:tcW w:w="7026" w:type="dxa"/>
            <w:tcMar>
              <w:left w:w="113" w:type="dxa"/>
            </w:tcMar>
            <w:vAlign w:val="center"/>
          </w:tcPr>
          <w:p w14:paraId="6B17F30B" w14:textId="5E54198A" w:rsidR="006F5090" w:rsidRPr="00DA4B2A" w:rsidRDefault="006F5090" w:rsidP="00216F48">
            <w:pPr>
              <w:rPr>
                <w:color w:val="828282"/>
                <w:sz w:val="18"/>
                <w:szCs w:val="18"/>
              </w:rPr>
            </w:pPr>
          </w:p>
        </w:tc>
      </w:tr>
      <w:tr w:rsidR="006F5090" w:rsidRPr="00DA4B2A" w14:paraId="6642BB2E" w14:textId="77777777" w:rsidTr="00216F48">
        <w:tc>
          <w:tcPr>
            <w:tcW w:w="1989" w:type="dxa"/>
            <w:vAlign w:val="center"/>
          </w:tcPr>
          <w:p w14:paraId="29209EAA" w14:textId="77777777" w:rsidR="006F5090" w:rsidRPr="00DA4B2A" w:rsidRDefault="006F5090" w:rsidP="00216F48">
            <w:pPr>
              <w:rPr>
                <w:b/>
                <w:bCs/>
                <w:color w:val="828282"/>
                <w:sz w:val="18"/>
                <w:szCs w:val="18"/>
              </w:rPr>
            </w:pPr>
            <w:r w:rsidRPr="00DA4B2A">
              <w:rPr>
                <w:b/>
                <w:bCs/>
                <w:color w:val="828282"/>
                <w:sz w:val="18"/>
                <w:szCs w:val="18"/>
              </w:rPr>
              <w:t>Indice</w:t>
            </w:r>
          </w:p>
        </w:tc>
        <w:tc>
          <w:tcPr>
            <w:tcW w:w="7026" w:type="dxa"/>
            <w:tcMar>
              <w:left w:w="113" w:type="dxa"/>
            </w:tcMar>
            <w:vAlign w:val="center"/>
          </w:tcPr>
          <w:p w14:paraId="6373A30B" w14:textId="5B64A6A3" w:rsidR="006F5090" w:rsidRPr="00DA4B2A" w:rsidRDefault="006F5090" w:rsidP="00216F48">
            <w:pPr>
              <w:rPr>
                <w:color w:val="828282"/>
                <w:sz w:val="18"/>
                <w:szCs w:val="18"/>
              </w:rPr>
            </w:pPr>
          </w:p>
        </w:tc>
      </w:tr>
    </w:tbl>
    <w:tbl>
      <w:tblPr>
        <w:tblStyle w:val="Grilledutableau"/>
        <w:tblW w:w="9006" w:type="dxa"/>
        <w:tblInd w:w="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8"/>
        <w:gridCol w:w="1238"/>
        <w:gridCol w:w="1912"/>
        <w:gridCol w:w="1831"/>
        <w:gridCol w:w="3287"/>
      </w:tblGrid>
      <w:tr w:rsidR="006F5090" w:rsidRPr="00DA4B2A" w14:paraId="74D0168E" w14:textId="77777777" w:rsidTr="00216F48">
        <w:trPr>
          <w:trHeight w:val="404"/>
          <w:tblHeader/>
        </w:trPr>
        <w:tc>
          <w:tcPr>
            <w:tcW w:w="9006" w:type="dxa"/>
            <w:gridSpan w:val="5"/>
            <w:vAlign w:val="center"/>
          </w:tcPr>
          <w:p w14:paraId="2913B9EA" w14:textId="77777777" w:rsidR="006F5090" w:rsidRPr="00DA4B2A" w:rsidRDefault="006F5090" w:rsidP="00216F48">
            <w:pPr>
              <w:ind w:left="-2"/>
              <w:rPr>
                <w:color w:val="00617E"/>
                <w:sz w:val="16"/>
                <w:szCs w:val="16"/>
              </w:rPr>
            </w:pPr>
            <w:r w:rsidRPr="00DA4B2A">
              <w:rPr>
                <w:color w:val="00617E"/>
                <w:sz w:val="16"/>
                <w:szCs w:val="16"/>
              </w:rPr>
              <w:t>HISTORIQUE DES MODIFICATIONS</w:t>
            </w:r>
          </w:p>
        </w:tc>
      </w:tr>
      <w:tr w:rsidR="006F5090" w:rsidRPr="00DA4B2A" w14:paraId="1844603A" w14:textId="77777777" w:rsidTr="00216F48">
        <w:trPr>
          <w:trHeight w:val="214"/>
        </w:trPr>
        <w:tc>
          <w:tcPr>
            <w:tcW w:w="738" w:type="dxa"/>
            <w:tcBorders>
              <w:bottom w:val="single" w:sz="6" w:space="0" w:color="999999"/>
            </w:tcBorders>
          </w:tcPr>
          <w:p w14:paraId="6DFE298A" w14:textId="77777777" w:rsidR="006F5090" w:rsidRPr="00DA4B2A" w:rsidRDefault="006F5090" w:rsidP="00216F48">
            <w:pPr>
              <w:rPr>
                <w:b/>
                <w:bCs/>
                <w:color w:val="828282" w:themeColor="background2"/>
                <w:sz w:val="18"/>
                <w:szCs w:val="18"/>
              </w:rPr>
            </w:pPr>
            <w:r w:rsidRPr="00DA4B2A">
              <w:rPr>
                <w:b/>
                <w:bCs/>
                <w:color w:val="828282" w:themeColor="background2"/>
                <w:sz w:val="18"/>
                <w:szCs w:val="18"/>
              </w:rPr>
              <w:t>Version</w:t>
            </w:r>
          </w:p>
        </w:tc>
        <w:tc>
          <w:tcPr>
            <w:tcW w:w="1238" w:type="dxa"/>
            <w:tcBorders>
              <w:bottom w:val="single" w:sz="6" w:space="0" w:color="999999"/>
            </w:tcBorders>
            <w:tcMar>
              <w:left w:w="113" w:type="dxa"/>
            </w:tcMar>
          </w:tcPr>
          <w:p w14:paraId="4A8C78F6" w14:textId="77777777" w:rsidR="006F5090" w:rsidRPr="00DA4B2A" w:rsidRDefault="006F5090" w:rsidP="00216F48">
            <w:pPr>
              <w:rPr>
                <w:b/>
                <w:bCs/>
                <w:color w:val="828282" w:themeColor="background2"/>
                <w:sz w:val="18"/>
                <w:szCs w:val="18"/>
              </w:rPr>
            </w:pPr>
            <w:r w:rsidRPr="00DA4B2A">
              <w:rPr>
                <w:b/>
                <w:bCs/>
                <w:color w:val="828282" w:themeColor="background2"/>
                <w:sz w:val="18"/>
                <w:szCs w:val="18"/>
              </w:rPr>
              <w:t>Date</w:t>
            </w:r>
          </w:p>
        </w:tc>
        <w:tc>
          <w:tcPr>
            <w:tcW w:w="1912" w:type="dxa"/>
            <w:tcBorders>
              <w:bottom w:val="single" w:sz="6" w:space="0" w:color="999999"/>
            </w:tcBorders>
            <w:tcMar>
              <w:left w:w="113" w:type="dxa"/>
            </w:tcMar>
          </w:tcPr>
          <w:p w14:paraId="0A094984" w14:textId="77777777" w:rsidR="006F5090" w:rsidRPr="00DA4B2A" w:rsidRDefault="006F5090" w:rsidP="00216F48">
            <w:pPr>
              <w:rPr>
                <w:b/>
                <w:bCs/>
                <w:color w:val="828282" w:themeColor="background2"/>
                <w:sz w:val="18"/>
                <w:szCs w:val="18"/>
              </w:rPr>
            </w:pPr>
            <w:r w:rsidRPr="00DA4B2A">
              <w:rPr>
                <w:b/>
                <w:bCs/>
                <w:color w:val="828282" w:themeColor="background2"/>
                <w:sz w:val="18"/>
                <w:szCs w:val="18"/>
              </w:rPr>
              <w:t>Modifié par</w:t>
            </w:r>
          </w:p>
        </w:tc>
        <w:tc>
          <w:tcPr>
            <w:tcW w:w="1831" w:type="dxa"/>
            <w:tcBorders>
              <w:bottom w:val="single" w:sz="6" w:space="0" w:color="999999"/>
            </w:tcBorders>
            <w:tcMar>
              <w:left w:w="113" w:type="dxa"/>
            </w:tcMar>
          </w:tcPr>
          <w:p w14:paraId="2155FFC2" w14:textId="77777777" w:rsidR="006F5090" w:rsidRPr="00DA4B2A" w:rsidRDefault="006F5090" w:rsidP="00216F48">
            <w:pPr>
              <w:rPr>
                <w:b/>
                <w:bCs/>
                <w:color w:val="828282" w:themeColor="background2"/>
                <w:sz w:val="18"/>
                <w:szCs w:val="18"/>
              </w:rPr>
            </w:pPr>
            <w:r w:rsidRPr="00DA4B2A">
              <w:rPr>
                <w:b/>
                <w:bCs/>
                <w:color w:val="828282" w:themeColor="background2"/>
                <w:sz w:val="18"/>
                <w:szCs w:val="18"/>
              </w:rPr>
              <w:t>Vérifié par</w:t>
            </w:r>
          </w:p>
        </w:tc>
        <w:tc>
          <w:tcPr>
            <w:tcW w:w="3287" w:type="dxa"/>
            <w:tcBorders>
              <w:bottom w:val="single" w:sz="6" w:space="0" w:color="999999"/>
            </w:tcBorders>
            <w:tcMar>
              <w:left w:w="113" w:type="dxa"/>
            </w:tcMar>
          </w:tcPr>
          <w:p w14:paraId="7B416ECB" w14:textId="77777777" w:rsidR="006F5090" w:rsidRPr="00DA4B2A" w:rsidRDefault="006F5090" w:rsidP="00216F48">
            <w:pPr>
              <w:rPr>
                <w:b/>
                <w:bCs/>
                <w:color w:val="828282" w:themeColor="background2"/>
                <w:sz w:val="18"/>
                <w:szCs w:val="18"/>
              </w:rPr>
            </w:pPr>
            <w:r w:rsidRPr="00DA4B2A">
              <w:rPr>
                <w:b/>
                <w:bCs/>
                <w:color w:val="828282" w:themeColor="background2"/>
                <w:sz w:val="18"/>
                <w:szCs w:val="18"/>
              </w:rPr>
              <w:t>Modification</w:t>
            </w:r>
          </w:p>
        </w:tc>
      </w:tr>
      <w:tr w:rsidR="006F5090" w:rsidRPr="00DA4B2A" w14:paraId="1277C56D" w14:textId="77777777" w:rsidTr="00216F48">
        <w:trPr>
          <w:trHeight w:val="269"/>
        </w:trPr>
        <w:tc>
          <w:tcPr>
            <w:tcW w:w="738" w:type="dxa"/>
            <w:tcBorders>
              <w:top w:val="single" w:sz="6" w:space="0" w:color="999999"/>
            </w:tcBorders>
            <w:vAlign w:val="center"/>
          </w:tcPr>
          <w:p w14:paraId="122C5BED" w14:textId="77777777" w:rsidR="006F5090" w:rsidRPr="00DA4B2A" w:rsidRDefault="006F5090" w:rsidP="00216F48">
            <w:pPr>
              <w:pStyle w:val="Textetableau"/>
              <w:rPr>
                <w:color w:val="828282" w:themeColor="background2"/>
              </w:rPr>
            </w:pPr>
            <w:r w:rsidRPr="00DA4B2A">
              <w:rPr>
                <w:color w:val="828282" w:themeColor="background2"/>
              </w:rPr>
              <w:t>V0</w:t>
            </w:r>
          </w:p>
        </w:tc>
        <w:tc>
          <w:tcPr>
            <w:tcW w:w="1238" w:type="dxa"/>
            <w:tcBorders>
              <w:top w:val="single" w:sz="6" w:space="0" w:color="999999"/>
            </w:tcBorders>
            <w:tcMar>
              <w:left w:w="113" w:type="dxa"/>
            </w:tcMar>
            <w:vAlign w:val="center"/>
          </w:tcPr>
          <w:p w14:paraId="4ACF582E" w14:textId="74813295" w:rsidR="006F5090" w:rsidRPr="00DA4B2A" w:rsidRDefault="006F5090" w:rsidP="00216F48">
            <w:pPr>
              <w:pStyle w:val="Textetableau"/>
              <w:ind w:left="0"/>
              <w:rPr>
                <w:color w:val="828282" w:themeColor="background2"/>
              </w:rPr>
            </w:pPr>
          </w:p>
        </w:tc>
        <w:tc>
          <w:tcPr>
            <w:tcW w:w="1912" w:type="dxa"/>
            <w:tcBorders>
              <w:top w:val="single" w:sz="6" w:space="0" w:color="999999"/>
            </w:tcBorders>
            <w:tcMar>
              <w:left w:w="113" w:type="dxa"/>
            </w:tcMar>
            <w:vAlign w:val="center"/>
          </w:tcPr>
          <w:p w14:paraId="0F76C8B0" w14:textId="2580D74B" w:rsidR="006F5090" w:rsidRPr="00DA4B2A" w:rsidRDefault="006F5090" w:rsidP="00216F48">
            <w:pPr>
              <w:pStyle w:val="Textetableau"/>
              <w:rPr>
                <w:color w:val="828282" w:themeColor="background2"/>
              </w:rPr>
            </w:pPr>
          </w:p>
        </w:tc>
        <w:tc>
          <w:tcPr>
            <w:tcW w:w="1831" w:type="dxa"/>
            <w:tcBorders>
              <w:top w:val="single" w:sz="6" w:space="0" w:color="999999"/>
            </w:tcBorders>
            <w:tcMar>
              <w:left w:w="113" w:type="dxa"/>
            </w:tcMar>
            <w:vAlign w:val="center"/>
          </w:tcPr>
          <w:p w14:paraId="5AFDB199" w14:textId="2A09EEC5" w:rsidR="006F5090" w:rsidRPr="00DA4B2A" w:rsidRDefault="006F5090" w:rsidP="00216F48">
            <w:pPr>
              <w:pStyle w:val="Textetableau"/>
              <w:rPr>
                <w:color w:val="828282" w:themeColor="background2"/>
              </w:rPr>
            </w:pPr>
          </w:p>
        </w:tc>
        <w:tc>
          <w:tcPr>
            <w:tcW w:w="3287" w:type="dxa"/>
            <w:tcBorders>
              <w:top w:val="single" w:sz="6" w:space="0" w:color="999999"/>
            </w:tcBorders>
            <w:tcMar>
              <w:left w:w="113" w:type="dxa"/>
            </w:tcMar>
            <w:vAlign w:val="center"/>
          </w:tcPr>
          <w:p w14:paraId="5193141F" w14:textId="0FC5775D" w:rsidR="006F5090" w:rsidRPr="00DA4B2A" w:rsidRDefault="005B14CA" w:rsidP="00216F48">
            <w:pPr>
              <w:pStyle w:val="Textetableau"/>
              <w:rPr>
                <w:color w:val="828282" w:themeColor="background2"/>
              </w:rPr>
            </w:pPr>
            <w:r w:rsidRPr="00DA4B2A">
              <w:rPr>
                <w:color w:val="828282" w:themeColor="background2"/>
              </w:rPr>
              <w:t>Emission initiale</w:t>
            </w:r>
          </w:p>
        </w:tc>
      </w:tr>
      <w:tr w:rsidR="006F5090" w:rsidRPr="00DA4B2A" w14:paraId="440F7A93" w14:textId="77777777" w:rsidTr="00216F48">
        <w:trPr>
          <w:trHeight w:val="269"/>
        </w:trPr>
        <w:tc>
          <w:tcPr>
            <w:tcW w:w="738" w:type="dxa"/>
            <w:vAlign w:val="center"/>
          </w:tcPr>
          <w:p w14:paraId="17DDAA1C" w14:textId="1269626D" w:rsidR="006F5090" w:rsidRPr="00DA4B2A" w:rsidRDefault="006F5090" w:rsidP="00216F48">
            <w:pPr>
              <w:pStyle w:val="Textetableau"/>
            </w:pPr>
          </w:p>
        </w:tc>
        <w:tc>
          <w:tcPr>
            <w:tcW w:w="1238" w:type="dxa"/>
            <w:tcMar>
              <w:left w:w="113" w:type="dxa"/>
            </w:tcMar>
            <w:vAlign w:val="center"/>
          </w:tcPr>
          <w:p w14:paraId="2DD3C0E6" w14:textId="5117A031" w:rsidR="006F5090" w:rsidRPr="00DA4B2A" w:rsidRDefault="006F5090" w:rsidP="00216F48">
            <w:pPr>
              <w:pStyle w:val="Textetableau"/>
              <w:ind w:left="0"/>
            </w:pPr>
          </w:p>
        </w:tc>
        <w:tc>
          <w:tcPr>
            <w:tcW w:w="1912" w:type="dxa"/>
            <w:tcMar>
              <w:left w:w="113" w:type="dxa"/>
            </w:tcMar>
            <w:vAlign w:val="center"/>
          </w:tcPr>
          <w:p w14:paraId="2F9C1165" w14:textId="4633ECFE" w:rsidR="006F5090" w:rsidRPr="00DA4B2A" w:rsidRDefault="006F5090" w:rsidP="00216F48">
            <w:pPr>
              <w:pStyle w:val="Textetableau"/>
            </w:pPr>
          </w:p>
        </w:tc>
        <w:tc>
          <w:tcPr>
            <w:tcW w:w="1831" w:type="dxa"/>
            <w:tcMar>
              <w:left w:w="113" w:type="dxa"/>
            </w:tcMar>
            <w:vAlign w:val="center"/>
          </w:tcPr>
          <w:p w14:paraId="1154215E" w14:textId="77777777" w:rsidR="006F5090" w:rsidRPr="00DA4B2A" w:rsidRDefault="006F5090" w:rsidP="00216F48">
            <w:pPr>
              <w:pStyle w:val="Textetableau"/>
            </w:pPr>
          </w:p>
        </w:tc>
        <w:tc>
          <w:tcPr>
            <w:tcW w:w="3287" w:type="dxa"/>
            <w:tcMar>
              <w:left w:w="113" w:type="dxa"/>
            </w:tcMar>
            <w:vAlign w:val="center"/>
          </w:tcPr>
          <w:p w14:paraId="6390C62C" w14:textId="211F3B55" w:rsidR="006F5090" w:rsidRPr="00DA4B2A" w:rsidRDefault="006F5090" w:rsidP="00216F48">
            <w:pPr>
              <w:pStyle w:val="Textetableau"/>
            </w:pPr>
          </w:p>
        </w:tc>
      </w:tr>
      <w:tr w:rsidR="006F5090" w:rsidRPr="00DA4B2A" w14:paraId="5FBDCAFE" w14:textId="77777777" w:rsidTr="00216F48">
        <w:trPr>
          <w:trHeight w:val="269"/>
        </w:trPr>
        <w:tc>
          <w:tcPr>
            <w:tcW w:w="738" w:type="dxa"/>
            <w:vAlign w:val="center"/>
          </w:tcPr>
          <w:p w14:paraId="20DE2528" w14:textId="3B68441D" w:rsidR="006F5090" w:rsidRPr="00DA4B2A" w:rsidRDefault="006F5090" w:rsidP="00216F48">
            <w:pPr>
              <w:pStyle w:val="Textetableau"/>
            </w:pPr>
          </w:p>
        </w:tc>
        <w:tc>
          <w:tcPr>
            <w:tcW w:w="1238" w:type="dxa"/>
            <w:tcMar>
              <w:left w:w="113" w:type="dxa"/>
            </w:tcMar>
            <w:vAlign w:val="center"/>
          </w:tcPr>
          <w:p w14:paraId="05443B83" w14:textId="56F6214C" w:rsidR="006F5090" w:rsidRPr="00DA4B2A" w:rsidRDefault="006F5090" w:rsidP="00216F48">
            <w:pPr>
              <w:pStyle w:val="Textetableau"/>
            </w:pPr>
          </w:p>
        </w:tc>
        <w:tc>
          <w:tcPr>
            <w:tcW w:w="1912" w:type="dxa"/>
            <w:tcMar>
              <w:left w:w="113" w:type="dxa"/>
            </w:tcMar>
            <w:vAlign w:val="center"/>
          </w:tcPr>
          <w:p w14:paraId="25ABCB1C" w14:textId="26C46226" w:rsidR="006F5090" w:rsidRPr="00DA4B2A" w:rsidRDefault="006F5090" w:rsidP="00216F48">
            <w:pPr>
              <w:pStyle w:val="Textetableau"/>
            </w:pPr>
          </w:p>
        </w:tc>
        <w:tc>
          <w:tcPr>
            <w:tcW w:w="1831" w:type="dxa"/>
            <w:tcMar>
              <w:left w:w="113" w:type="dxa"/>
            </w:tcMar>
            <w:vAlign w:val="center"/>
          </w:tcPr>
          <w:p w14:paraId="4A9BC5B1" w14:textId="77777777" w:rsidR="006F5090" w:rsidRPr="00DA4B2A" w:rsidRDefault="006F5090" w:rsidP="00216F48">
            <w:pPr>
              <w:pStyle w:val="Textetableau"/>
            </w:pPr>
          </w:p>
        </w:tc>
        <w:tc>
          <w:tcPr>
            <w:tcW w:w="3287" w:type="dxa"/>
            <w:tcMar>
              <w:left w:w="113" w:type="dxa"/>
            </w:tcMar>
            <w:vAlign w:val="center"/>
          </w:tcPr>
          <w:p w14:paraId="54FBECF1" w14:textId="6FF1B547" w:rsidR="006F5090" w:rsidRPr="00DA4B2A" w:rsidRDefault="006F5090" w:rsidP="00216F48">
            <w:pPr>
              <w:pStyle w:val="Textetableau"/>
            </w:pPr>
          </w:p>
        </w:tc>
      </w:tr>
      <w:tr w:rsidR="006F5090" w:rsidRPr="00DA4B2A" w14:paraId="7C973DA9" w14:textId="77777777" w:rsidTr="00216F48">
        <w:trPr>
          <w:trHeight w:val="90"/>
        </w:trPr>
        <w:tc>
          <w:tcPr>
            <w:tcW w:w="738" w:type="dxa"/>
            <w:tcBorders>
              <w:bottom w:val="single" w:sz="6" w:space="0" w:color="999999"/>
            </w:tcBorders>
          </w:tcPr>
          <w:p w14:paraId="0F214C44" w14:textId="77777777" w:rsidR="006F5090" w:rsidRPr="00DA4B2A" w:rsidRDefault="006F5090" w:rsidP="00216F48">
            <w:pPr>
              <w:rPr>
                <w:b/>
                <w:bCs/>
                <w:color w:val="828282" w:themeColor="background2"/>
                <w:sz w:val="18"/>
                <w:szCs w:val="18"/>
              </w:rPr>
            </w:pPr>
          </w:p>
        </w:tc>
        <w:tc>
          <w:tcPr>
            <w:tcW w:w="1238" w:type="dxa"/>
            <w:tcBorders>
              <w:bottom w:val="single" w:sz="6" w:space="0" w:color="999999"/>
            </w:tcBorders>
            <w:tcMar>
              <w:left w:w="113" w:type="dxa"/>
            </w:tcMar>
          </w:tcPr>
          <w:p w14:paraId="0B7785F4" w14:textId="77777777" w:rsidR="006F5090" w:rsidRPr="00DA4B2A" w:rsidRDefault="006F5090" w:rsidP="00216F48">
            <w:pPr>
              <w:rPr>
                <w:b/>
                <w:bCs/>
                <w:color w:val="828282" w:themeColor="background2"/>
                <w:sz w:val="18"/>
                <w:szCs w:val="18"/>
              </w:rPr>
            </w:pPr>
          </w:p>
        </w:tc>
        <w:tc>
          <w:tcPr>
            <w:tcW w:w="1912" w:type="dxa"/>
            <w:tcBorders>
              <w:bottom w:val="single" w:sz="6" w:space="0" w:color="999999"/>
            </w:tcBorders>
            <w:tcMar>
              <w:left w:w="113" w:type="dxa"/>
            </w:tcMar>
          </w:tcPr>
          <w:p w14:paraId="035A8C6E" w14:textId="77777777" w:rsidR="006F5090" w:rsidRPr="00DA4B2A" w:rsidRDefault="006F5090" w:rsidP="00216F48">
            <w:pPr>
              <w:rPr>
                <w:b/>
                <w:bCs/>
                <w:color w:val="828282" w:themeColor="background2"/>
                <w:sz w:val="18"/>
                <w:szCs w:val="18"/>
              </w:rPr>
            </w:pPr>
          </w:p>
        </w:tc>
        <w:tc>
          <w:tcPr>
            <w:tcW w:w="1831" w:type="dxa"/>
            <w:tcBorders>
              <w:bottom w:val="single" w:sz="6" w:space="0" w:color="999999"/>
            </w:tcBorders>
            <w:tcMar>
              <w:left w:w="113" w:type="dxa"/>
            </w:tcMar>
          </w:tcPr>
          <w:p w14:paraId="43CA0092" w14:textId="77777777" w:rsidR="006F5090" w:rsidRPr="00DA4B2A" w:rsidRDefault="006F5090" w:rsidP="00216F48">
            <w:pPr>
              <w:rPr>
                <w:b/>
                <w:bCs/>
                <w:color w:val="828282" w:themeColor="background2"/>
                <w:sz w:val="18"/>
                <w:szCs w:val="18"/>
              </w:rPr>
            </w:pPr>
          </w:p>
        </w:tc>
        <w:tc>
          <w:tcPr>
            <w:tcW w:w="3287" w:type="dxa"/>
            <w:tcBorders>
              <w:bottom w:val="single" w:sz="6" w:space="0" w:color="999999"/>
            </w:tcBorders>
            <w:tcMar>
              <w:left w:w="113" w:type="dxa"/>
            </w:tcMar>
          </w:tcPr>
          <w:p w14:paraId="3784CC1D" w14:textId="77777777" w:rsidR="006F5090" w:rsidRPr="00DA4B2A" w:rsidRDefault="006F5090" w:rsidP="00216F48">
            <w:pPr>
              <w:rPr>
                <w:b/>
                <w:bCs/>
                <w:color w:val="828282" w:themeColor="background2"/>
                <w:sz w:val="18"/>
                <w:szCs w:val="18"/>
              </w:rPr>
            </w:pPr>
          </w:p>
        </w:tc>
      </w:tr>
    </w:tbl>
    <w:tbl>
      <w:tblPr>
        <w:tblW w:w="9029" w:type="dxa"/>
        <w:tblInd w:w="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3"/>
        <w:gridCol w:w="5816"/>
      </w:tblGrid>
      <w:tr w:rsidR="006F5090" w:rsidRPr="00DA4B2A" w14:paraId="27C7B8B5" w14:textId="77777777" w:rsidTr="00216F48">
        <w:trPr>
          <w:trHeight w:val="57"/>
        </w:trPr>
        <w:tc>
          <w:tcPr>
            <w:tcW w:w="9029" w:type="dxa"/>
            <w:gridSpan w:val="2"/>
            <w:vAlign w:val="center"/>
          </w:tcPr>
          <w:p w14:paraId="51258763" w14:textId="77777777" w:rsidR="006F5090" w:rsidRPr="00DA4B2A" w:rsidRDefault="006F5090" w:rsidP="00216F48">
            <w:pPr>
              <w:ind w:left="-2"/>
              <w:rPr>
                <w:color w:val="00617E"/>
                <w:sz w:val="16"/>
                <w:szCs w:val="16"/>
              </w:rPr>
            </w:pPr>
            <w:r w:rsidRPr="00DA4B2A">
              <w:rPr>
                <w:color w:val="00617E"/>
                <w:sz w:val="16"/>
                <w:szCs w:val="16"/>
              </w:rPr>
              <w:t>DESTINATAIRES</w:t>
            </w:r>
          </w:p>
        </w:tc>
      </w:tr>
      <w:tr w:rsidR="006F5090" w:rsidRPr="00DA4B2A" w14:paraId="6A760BF2" w14:textId="77777777" w:rsidTr="00216F48">
        <w:trPr>
          <w:trHeight w:val="57"/>
        </w:trPr>
        <w:tc>
          <w:tcPr>
            <w:tcW w:w="3213" w:type="dxa"/>
            <w:vAlign w:val="bottom"/>
          </w:tcPr>
          <w:p w14:paraId="3405C621" w14:textId="77777777" w:rsidR="006F5090" w:rsidRPr="00DA4B2A" w:rsidRDefault="006F5090" w:rsidP="00216F48">
            <w:pPr>
              <w:pBdr>
                <w:bottom w:val="single" w:sz="4" w:space="2" w:color="B4B4B4" w:themeColor="background2" w:themeTint="99"/>
              </w:pBdr>
              <w:rPr>
                <w:b/>
                <w:bCs/>
                <w:color w:val="828282"/>
                <w:sz w:val="18"/>
                <w:szCs w:val="18"/>
              </w:rPr>
            </w:pPr>
            <w:r w:rsidRPr="00DA4B2A">
              <w:rPr>
                <w:b/>
                <w:bCs/>
                <w:color w:val="828282"/>
                <w:sz w:val="18"/>
                <w:szCs w:val="18"/>
              </w:rPr>
              <w:t>Nom</w:t>
            </w:r>
          </w:p>
        </w:tc>
        <w:tc>
          <w:tcPr>
            <w:tcW w:w="5816" w:type="dxa"/>
            <w:tcMar>
              <w:left w:w="113" w:type="dxa"/>
            </w:tcMar>
            <w:vAlign w:val="bottom"/>
          </w:tcPr>
          <w:p w14:paraId="5C8EB9AD" w14:textId="77777777" w:rsidR="006F5090" w:rsidRPr="00DA4B2A" w:rsidRDefault="006F5090" w:rsidP="00216F48">
            <w:pPr>
              <w:pBdr>
                <w:bottom w:val="single" w:sz="4" w:space="2" w:color="B4B4B4" w:themeColor="background2" w:themeTint="99"/>
              </w:pBdr>
              <w:rPr>
                <w:b/>
                <w:bCs/>
                <w:color w:val="828282"/>
                <w:sz w:val="18"/>
                <w:szCs w:val="18"/>
              </w:rPr>
            </w:pPr>
            <w:r w:rsidRPr="00DA4B2A">
              <w:rPr>
                <w:b/>
                <w:bCs/>
                <w:color w:val="828282"/>
                <w:sz w:val="18"/>
                <w:szCs w:val="18"/>
              </w:rPr>
              <w:t>Entité</w:t>
            </w:r>
          </w:p>
        </w:tc>
      </w:tr>
      <w:tr w:rsidR="006F5090" w:rsidRPr="00DA4B2A" w14:paraId="31B9EDA4" w14:textId="77777777" w:rsidTr="00216F48">
        <w:tc>
          <w:tcPr>
            <w:tcW w:w="3213" w:type="dxa"/>
          </w:tcPr>
          <w:p w14:paraId="3947DC56" w14:textId="644DD83F" w:rsidR="006F5090" w:rsidRPr="00DA4B2A" w:rsidRDefault="006F5090" w:rsidP="006F5090">
            <w:pPr>
              <w:rPr>
                <w:color w:val="828282"/>
                <w:sz w:val="18"/>
                <w:szCs w:val="18"/>
              </w:rPr>
            </w:pPr>
          </w:p>
        </w:tc>
        <w:tc>
          <w:tcPr>
            <w:tcW w:w="5816" w:type="dxa"/>
            <w:tcMar>
              <w:left w:w="113" w:type="dxa"/>
            </w:tcMar>
          </w:tcPr>
          <w:p w14:paraId="6F412874" w14:textId="259D0B2C" w:rsidR="006F5090" w:rsidRPr="00DA4B2A" w:rsidRDefault="006F5090" w:rsidP="006F5090">
            <w:pPr>
              <w:rPr>
                <w:color w:val="828282"/>
                <w:sz w:val="18"/>
                <w:szCs w:val="18"/>
              </w:rPr>
            </w:pPr>
          </w:p>
        </w:tc>
      </w:tr>
      <w:tr w:rsidR="006F5090" w:rsidRPr="00DA4B2A" w14:paraId="53CFC221" w14:textId="77777777" w:rsidTr="00216F48">
        <w:tc>
          <w:tcPr>
            <w:tcW w:w="3213" w:type="dxa"/>
          </w:tcPr>
          <w:p w14:paraId="44DE7E06" w14:textId="11B83ECC" w:rsidR="006F5090" w:rsidRPr="00DA4B2A" w:rsidRDefault="006F5090" w:rsidP="00216F48">
            <w:pPr>
              <w:rPr>
                <w:color w:val="828282"/>
                <w:sz w:val="18"/>
                <w:szCs w:val="18"/>
              </w:rPr>
            </w:pPr>
          </w:p>
        </w:tc>
        <w:tc>
          <w:tcPr>
            <w:tcW w:w="5816" w:type="dxa"/>
            <w:tcMar>
              <w:left w:w="113" w:type="dxa"/>
            </w:tcMar>
          </w:tcPr>
          <w:p w14:paraId="26959708" w14:textId="7EAF0B84" w:rsidR="006F5090" w:rsidRPr="00DA4B2A" w:rsidRDefault="006F5090" w:rsidP="00216F48">
            <w:pPr>
              <w:rPr>
                <w:color w:val="828282"/>
                <w:sz w:val="18"/>
                <w:szCs w:val="18"/>
              </w:rPr>
            </w:pPr>
          </w:p>
        </w:tc>
      </w:tr>
      <w:tr w:rsidR="006F5090" w:rsidRPr="00DA4B2A" w14:paraId="7B9E6CB2" w14:textId="77777777" w:rsidTr="00216F48">
        <w:tc>
          <w:tcPr>
            <w:tcW w:w="3213" w:type="dxa"/>
          </w:tcPr>
          <w:p w14:paraId="066833CF" w14:textId="0E2DE509" w:rsidR="006F5090" w:rsidRPr="00DA4B2A" w:rsidRDefault="006F5090" w:rsidP="00216F48">
            <w:pPr>
              <w:rPr>
                <w:color w:val="828282"/>
                <w:sz w:val="18"/>
                <w:szCs w:val="18"/>
              </w:rPr>
            </w:pPr>
          </w:p>
        </w:tc>
        <w:tc>
          <w:tcPr>
            <w:tcW w:w="5816" w:type="dxa"/>
            <w:tcMar>
              <w:left w:w="113" w:type="dxa"/>
            </w:tcMar>
          </w:tcPr>
          <w:p w14:paraId="66984BBD" w14:textId="3A76A413" w:rsidR="006F5090" w:rsidRPr="00DA4B2A" w:rsidRDefault="006F5090" w:rsidP="00216F48">
            <w:pPr>
              <w:rPr>
                <w:color w:val="828282"/>
                <w:sz w:val="18"/>
                <w:szCs w:val="18"/>
              </w:rPr>
            </w:pPr>
          </w:p>
        </w:tc>
      </w:tr>
      <w:tr w:rsidR="006F5090" w:rsidRPr="00DA4B2A" w14:paraId="6511B48A" w14:textId="77777777" w:rsidTr="00216F48">
        <w:tc>
          <w:tcPr>
            <w:tcW w:w="3213" w:type="dxa"/>
          </w:tcPr>
          <w:p w14:paraId="64575CFA" w14:textId="500BA0C0" w:rsidR="006F5090" w:rsidRPr="00DA4B2A" w:rsidRDefault="006F5090" w:rsidP="00216F48">
            <w:pPr>
              <w:rPr>
                <w:color w:val="828282"/>
                <w:sz w:val="18"/>
                <w:szCs w:val="18"/>
                <w:lang w:val="pt-BR"/>
              </w:rPr>
            </w:pPr>
          </w:p>
        </w:tc>
        <w:tc>
          <w:tcPr>
            <w:tcW w:w="5816" w:type="dxa"/>
            <w:tcMar>
              <w:left w:w="113" w:type="dxa"/>
            </w:tcMar>
          </w:tcPr>
          <w:p w14:paraId="0696DFBB" w14:textId="21B8F7EA" w:rsidR="006F5090" w:rsidRPr="00DA4B2A" w:rsidRDefault="006F5090" w:rsidP="00216F48">
            <w:pPr>
              <w:rPr>
                <w:color w:val="828282"/>
                <w:sz w:val="18"/>
                <w:szCs w:val="18"/>
                <w:lang w:val="en-US"/>
              </w:rPr>
            </w:pPr>
          </w:p>
        </w:tc>
      </w:tr>
      <w:tr w:rsidR="006F5090" w:rsidRPr="00DA4B2A" w14:paraId="35637620" w14:textId="77777777" w:rsidTr="00216F48">
        <w:tc>
          <w:tcPr>
            <w:tcW w:w="3213" w:type="dxa"/>
          </w:tcPr>
          <w:p w14:paraId="2E9199B0" w14:textId="779DD8AF" w:rsidR="006F5090" w:rsidRPr="00DA4B2A" w:rsidRDefault="006F5090" w:rsidP="00216F48">
            <w:pPr>
              <w:rPr>
                <w:color w:val="828282"/>
                <w:sz w:val="18"/>
                <w:szCs w:val="18"/>
              </w:rPr>
            </w:pPr>
          </w:p>
        </w:tc>
        <w:tc>
          <w:tcPr>
            <w:tcW w:w="5816" w:type="dxa"/>
            <w:tcMar>
              <w:left w:w="113" w:type="dxa"/>
            </w:tcMar>
          </w:tcPr>
          <w:p w14:paraId="4F9C2C7C" w14:textId="6922D04C" w:rsidR="006F5090" w:rsidRPr="00DA4B2A" w:rsidRDefault="006F5090" w:rsidP="00216F48">
            <w:pPr>
              <w:rPr>
                <w:color w:val="828282"/>
                <w:sz w:val="18"/>
                <w:szCs w:val="18"/>
              </w:rPr>
            </w:pPr>
          </w:p>
        </w:tc>
      </w:tr>
    </w:tbl>
    <w:p w14:paraId="1965E9D9" w14:textId="77777777" w:rsidR="00B5245E" w:rsidRPr="002375F4" w:rsidRDefault="00B5245E" w:rsidP="00B5245E">
      <w:pPr>
        <w:pStyle w:val="Corpsdetexte"/>
        <w:rPr>
          <w:rFonts w:eastAsia="Segoe UI"/>
        </w:rPr>
      </w:pPr>
    </w:p>
    <w:p w14:paraId="75C8F3A2" w14:textId="77777777" w:rsidR="008A136A" w:rsidRPr="002375F4" w:rsidRDefault="008A136A" w:rsidP="009E4E28">
      <w:pPr>
        <w:pStyle w:val="N2"/>
        <w:sectPr w:rsidR="008A136A" w:rsidRPr="002375F4" w:rsidSect="008A136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417" w:bottom="1417" w:left="1417" w:header="490" w:footer="567" w:gutter="0"/>
          <w:cols w:space="708"/>
          <w:docGrid w:linePitch="360"/>
        </w:sectPr>
      </w:pPr>
    </w:p>
    <w:p w14:paraId="1BD564D8" w14:textId="77777777" w:rsidR="006F5090" w:rsidRPr="002375F4" w:rsidRDefault="006F5090" w:rsidP="006F5090">
      <w:pPr>
        <w:pStyle w:val="Titre2"/>
        <w:numPr>
          <w:ilvl w:val="0"/>
          <w:numId w:val="0"/>
        </w:numPr>
        <w:jc w:val="center"/>
        <w:rPr>
          <w:rStyle w:val="Titre2Car"/>
          <w:b/>
          <w:bCs/>
          <w:sz w:val="28"/>
          <w:szCs w:val="28"/>
          <w:lang w:val="en-US"/>
        </w:rPr>
      </w:pPr>
      <w:bookmarkStart w:id="1" w:name="_Toc118900106"/>
      <w:bookmarkStart w:id="2" w:name="_Toc124253228"/>
      <w:bookmarkStart w:id="3" w:name="_Toc124265446"/>
      <w:bookmarkStart w:id="4" w:name="_Toc125745765"/>
      <w:bookmarkStart w:id="5" w:name="_Toc125969930"/>
      <w:bookmarkStart w:id="6" w:name="_Toc230098943"/>
      <w:r w:rsidRPr="002375F4">
        <w:rPr>
          <w:sz w:val="28"/>
          <w:szCs w:val="28"/>
          <w:lang w:val="en-US"/>
        </w:rPr>
        <w:lastRenderedPageBreak/>
        <w:t>S</w:t>
      </w:r>
      <w:r w:rsidRPr="002375F4">
        <w:rPr>
          <w:rStyle w:val="Titre2Car"/>
          <w:b/>
          <w:bCs/>
          <w:sz w:val="28"/>
          <w:szCs w:val="28"/>
        </w:rPr>
        <w:t>OMMAIRE</w:t>
      </w:r>
      <w:bookmarkEnd w:id="1"/>
      <w:bookmarkEnd w:id="2"/>
      <w:bookmarkEnd w:id="3"/>
      <w:bookmarkEnd w:id="4"/>
      <w:bookmarkEnd w:id="5"/>
      <w:bookmarkEnd w:id="6"/>
    </w:p>
    <w:p w14:paraId="248867A9" w14:textId="2E5CC893" w:rsidR="00CC7855" w:rsidRPr="002375F4" w:rsidRDefault="006F5090">
      <w:pPr>
        <w:pStyle w:val="TM2"/>
        <w:rPr>
          <w:rFonts w:ascii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r w:rsidRPr="002375F4">
        <w:rPr>
          <w:caps/>
          <w:color w:val="09212C"/>
          <w:sz w:val="28"/>
          <w:szCs w:val="36"/>
        </w:rPr>
        <w:fldChar w:fldCharType="begin"/>
      </w:r>
      <w:r w:rsidRPr="002375F4">
        <w:instrText xml:space="preserve"> TOC \o "1-2" \h \z \u </w:instrText>
      </w:r>
      <w:r w:rsidRPr="002375F4">
        <w:rPr>
          <w:caps/>
          <w:color w:val="09212C"/>
          <w:sz w:val="28"/>
          <w:szCs w:val="36"/>
        </w:rPr>
        <w:fldChar w:fldCharType="separate"/>
      </w:r>
      <w:hyperlink w:anchor="_Toc230098943" w:history="1">
        <w:r w:rsidR="00CC7855" w:rsidRPr="002375F4">
          <w:rPr>
            <w:rStyle w:val="Lienhypertexte"/>
            <w:lang w:val="en-US"/>
          </w:rPr>
          <w:t>S</w:t>
        </w:r>
        <w:r w:rsidR="00CC7855" w:rsidRPr="002375F4">
          <w:rPr>
            <w:rStyle w:val="Lienhypertexte"/>
            <w:bCs/>
          </w:rPr>
          <w:t>OMMAIRE</w:t>
        </w:r>
        <w:r w:rsidR="00CC7855" w:rsidRPr="002375F4">
          <w:rPr>
            <w:webHidden/>
          </w:rPr>
          <w:tab/>
        </w:r>
        <w:r w:rsidR="00CC7855" w:rsidRPr="002375F4">
          <w:rPr>
            <w:webHidden/>
          </w:rPr>
          <w:fldChar w:fldCharType="begin"/>
        </w:r>
        <w:r w:rsidR="00CC7855" w:rsidRPr="002375F4">
          <w:rPr>
            <w:webHidden/>
          </w:rPr>
          <w:instrText xml:space="preserve"> PAGEREF _Toc230098943 \h </w:instrText>
        </w:r>
        <w:r w:rsidR="00CC7855" w:rsidRPr="002375F4">
          <w:rPr>
            <w:webHidden/>
          </w:rPr>
        </w:r>
        <w:r w:rsidR="00CC7855" w:rsidRPr="002375F4">
          <w:rPr>
            <w:webHidden/>
          </w:rPr>
          <w:fldChar w:fldCharType="separate"/>
        </w:r>
        <w:r w:rsidR="00CC7855" w:rsidRPr="002375F4">
          <w:rPr>
            <w:webHidden/>
          </w:rPr>
          <w:t>2</w:t>
        </w:r>
        <w:r w:rsidR="00CC7855" w:rsidRPr="002375F4">
          <w:rPr>
            <w:webHidden/>
          </w:rPr>
          <w:fldChar w:fldCharType="end"/>
        </w:r>
      </w:hyperlink>
    </w:p>
    <w:p w14:paraId="1FFD8940" w14:textId="3E957024" w:rsidR="00CC7855" w:rsidRPr="002375F4" w:rsidRDefault="00CC7855">
      <w:pPr>
        <w:pStyle w:val="TM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4"/>
          <w:szCs w:val="24"/>
          <w14:ligatures w14:val="standardContextual"/>
        </w:rPr>
      </w:pPr>
      <w:hyperlink w:anchor="_Toc230098944" w:history="1">
        <w:r w:rsidRPr="002375F4">
          <w:rPr>
            <w:rStyle w:val="Lienhypertexte"/>
          </w:rPr>
          <w:t>1</w:t>
        </w:r>
        <w:r w:rsidRPr="002375F4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Rappel du contexte de l’opération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_Toc230098944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3</w:t>
        </w:r>
        <w:r w:rsidRPr="002375F4">
          <w:rPr>
            <w:webHidden/>
          </w:rPr>
          <w:fldChar w:fldCharType="end"/>
        </w:r>
      </w:hyperlink>
    </w:p>
    <w:p w14:paraId="5C872155" w14:textId="2CEFA035" w:rsidR="00CC7855" w:rsidRPr="002375F4" w:rsidRDefault="00CC7855">
      <w:pPr>
        <w:pStyle w:val="TM2"/>
        <w:rPr>
          <w:rFonts w:ascii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30098945" w:history="1">
        <w:r w:rsidRPr="002375F4">
          <w:rPr>
            <w:rStyle w:val="Lienhypertexte"/>
          </w:rPr>
          <w:t>1.1</w:t>
        </w:r>
        <w:r w:rsidRPr="002375F4">
          <w:rPr>
            <w:rFonts w:asciiTheme="minorHAnsi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Présentation succincte du projet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_Toc230098945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3</w:t>
        </w:r>
        <w:r w:rsidRPr="002375F4">
          <w:rPr>
            <w:webHidden/>
          </w:rPr>
          <w:fldChar w:fldCharType="end"/>
        </w:r>
      </w:hyperlink>
    </w:p>
    <w:p w14:paraId="4716A5DA" w14:textId="18C2AC5E" w:rsidR="00CC7855" w:rsidRPr="002375F4" w:rsidRDefault="00CC7855">
      <w:pPr>
        <w:pStyle w:val="TM2"/>
        <w:rPr>
          <w:rFonts w:ascii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30098946" w:history="1">
        <w:r w:rsidRPr="002375F4">
          <w:rPr>
            <w:rStyle w:val="Lienhypertexte"/>
          </w:rPr>
          <w:t>1.2</w:t>
        </w:r>
        <w:r w:rsidRPr="002375F4">
          <w:rPr>
            <w:rFonts w:asciiTheme="minorHAnsi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Rappel du process de consultation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_Toc230098946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3</w:t>
        </w:r>
        <w:r w:rsidRPr="002375F4">
          <w:rPr>
            <w:webHidden/>
          </w:rPr>
          <w:fldChar w:fldCharType="end"/>
        </w:r>
      </w:hyperlink>
    </w:p>
    <w:p w14:paraId="4AE56C38" w14:textId="6E313E46" w:rsidR="00CC7855" w:rsidRPr="002375F4" w:rsidRDefault="00CC7855">
      <w:pPr>
        <w:pStyle w:val="TM2"/>
        <w:rPr>
          <w:rFonts w:ascii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30098947" w:history="1">
        <w:r w:rsidRPr="002375F4">
          <w:rPr>
            <w:rStyle w:val="Lienhypertexte"/>
          </w:rPr>
          <w:t>1.3</w:t>
        </w:r>
        <w:r w:rsidRPr="002375F4">
          <w:rPr>
            <w:rFonts w:asciiTheme="minorHAnsi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Rappel des critères de jugement des offres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_Toc230098947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3</w:t>
        </w:r>
        <w:r w:rsidRPr="002375F4">
          <w:rPr>
            <w:webHidden/>
          </w:rPr>
          <w:fldChar w:fldCharType="end"/>
        </w:r>
      </w:hyperlink>
    </w:p>
    <w:p w14:paraId="5E7579E2" w14:textId="0E9A4766" w:rsidR="00CC7855" w:rsidRPr="002375F4" w:rsidRDefault="00CC7855">
      <w:pPr>
        <w:pStyle w:val="TM2"/>
        <w:rPr>
          <w:rFonts w:ascii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30098948" w:history="1">
        <w:r w:rsidRPr="002375F4">
          <w:rPr>
            <w:rStyle w:val="Lienhypertexte"/>
          </w:rPr>
          <w:t>1.4</w:t>
        </w:r>
        <w:r w:rsidRPr="002375F4">
          <w:rPr>
            <w:rFonts w:asciiTheme="minorHAnsi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Déroulé des ateliers de travail / négociation éventuels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_Toc230098948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4</w:t>
        </w:r>
        <w:r w:rsidRPr="002375F4">
          <w:rPr>
            <w:webHidden/>
          </w:rPr>
          <w:fldChar w:fldCharType="end"/>
        </w:r>
      </w:hyperlink>
    </w:p>
    <w:p w14:paraId="5BD1AF43" w14:textId="71E48237" w:rsidR="00CC7855" w:rsidRPr="002375F4" w:rsidRDefault="00CC7855">
      <w:pPr>
        <w:pStyle w:val="TM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4"/>
          <w:szCs w:val="24"/>
          <w14:ligatures w14:val="standardContextual"/>
        </w:rPr>
      </w:pPr>
      <w:hyperlink w:anchor="_Toc230098949" w:history="1">
        <w:r w:rsidRPr="002375F4">
          <w:rPr>
            <w:rStyle w:val="Lienhypertexte"/>
          </w:rPr>
          <w:t>2</w:t>
        </w:r>
        <w:r w:rsidRPr="002375F4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Macrolot XX – [INTITULÉ DU LOT]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_Toc230098949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5</w:t>
        </w:r>
        <w:r w:rsidRPr="002375F4">
          <w:rPr>
            <w:webHidden/>
          </w:rPr>
          <w:fldChar w:fldCharType="end"/>
        </w:r>
      </w:hyperlink>
    </w:p>
    <w:p w14:paraId="163D8737" w14:textId="34165AD8" w:rsidR="00CC7855" w:rsidRPr="002375F4" w:rsidRDefault="00CC7855">
      <w:pPr>
        <w:pStyle w:val="TM2"/>
        <w:rPr>
          <w:rFonts w:ascii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30098950" w:history="1">
        <w:r w:rsidRPr="002375F4">
          <w:rPr>
            <w:rStyle w:val="Lienhypertexte"/>
          </w:rPr>
          <w:t>2.1</w:t>
        </w:r>
        <w:r w:rsidRPr="002375F4">
          <w:rPr>
            <w:rFonts w:asciiTheme="minorHAnsi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Entreprises consultées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_Toc230098950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5</w:t>
        </w:r>
        <w:r w:rsidRPr="002375F4">
          <w:rPr>
            <w:webHidden/>
          </w:rPr>
          <w:fldChar w:fldCharType="end"/>
        </w:r>
      </w:hyperlink>
    </w:p>
    <w:p w14:paraId="517915B5" w14:textId="3B679ACC" w:rsidR="00CC7855" w:rsidRPr="002375F4" w:rsidRDefault="00CC7855">
      <w:pPr>
        <w:pStyle w:val="TM2"/>
        <w:rPr>
          <w:rFonts w:ascii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30098951" w:history="1">
        <w:r w:rsidRPr="002375F4">
          <w:rPr>
            <w:rStyle w:val="Lienhypertexte"/>
          </w:rPr>
          <w:t>2.2</w:t>
        </w:r>
        <w:r w:rsidRPr="002375F4">
          <w:rPr>
            <w:rFonts w:asciiTheme="minorHAnsi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Evolution du chiffrage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_Toc230098951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5</w:t>
        </w:r>
        <w:r w:rsidRPr="002375F4">
          <w:rPr>
            <w:webHidden/>
          </w:rPr>
          <w:fldChar w:fldCharType="end"/>
        </w:r>
      </w:hyperlink>
    </w:p>
    <w:p w14:paraId="2D429A98" w14:textId="70C3BD64" w:rsidR="00CC7855" w:rsidRPr="002375F4" w:rsidRDefault="00CC7855">
      <w:pPr>
        <w:pStyle w:val="TM2"/>
        <w:rPr>
          <w:rFonts w:ascii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30098952" w:history="1">
        <w:r w:rsidRPr="002375F4">
          <w:rPr>
            <w:rStyle w:val="Lienhypertexte"/>
          </w:rPr>
          <w:t>2.3</w:t>
        </w:r>
        <w:r w:rsidRPr="002375F4">
          <w:rPr>
            <w:rFonts w:asciiTheme="minorHAnsi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Analyse de l’offre [ENTREPRISE 1]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_Toc230098952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5</w:t>
        </w:r>
        <w:r w:rsidRPr="002375F4">
          <w:rPr>
            <w:webHidden/>
          </w:rPr>
          <w:fldChar w:fldCharType="end"/>
        </w:r>
      </w:hyperlink>
    </w:p>
    <w:p w14:paraId="6F318AE3" w14:textId="26D8B306" w:rsidR="00CC7855" w:rsidRPr="002375F4" w:rsidRDefault="00CC7855">
      <w:pPr>
        <w:pStyle w:val="TM2"/>
        <w:rPr>
          <w:rFonts w:ascii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30098953" w:history="1">
        <w:r w:rsidRPr="002375F4">
          <w:rPr>
            <w:rStyle w:val="Lienhypertexte"/>
          </w:rPr>
          <w:t>2.4</w:t>
        </w:r>
        <w:r w:rsidRPr="002375F4">
          <w:rPr>
            <w:rFonts w:asciiTheme="minorHAnsi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Analyse de l’offre [ENTREPRISE 2]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_Toc230098953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6</w:t>
        </w:r>
        <w:r w:rsidRPr="002375F4">
          <w:rPr>
            <w:webHidden/>
          </w:rPr>
          <w:fldChar w:fldCharType="end"/>
        </w:r>
      </w:hyperlink>
    </w:p>
    <w:p w14:paraId="5AAA2637" w14:textId="02BDFDA8" w:rsidR="00CC7855" w:rsidRPr="002375F4" w:rsidRDefault="00CC7855">
      <w:pPr>
        <w:pStyle w:val="TM2"/>
        <w:rPr>
          <w:rFonts w:ascii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30098954" w:history="1">
        <w:r w:rsidRPr="002375F4">
          <w:rPr>
            <w:rStyle w:val="Lienhypertexte"/>
          </w:rPr>
          <w:t>2.5</w:t>
        </w:r>
        <w:r w:rsidRPr="002375F4">
          <w:rPr>
            <w:rFonts w:asciiTheme="minorHAnsi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Analyse de l’offre [ENTREPRISE 3]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_Toc230098954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7</w:t>
        </w:r>
        <w:r w:rsidRPr="002375F4">
          <w:rPr>
            <w:webHidden/>
          </w:rPr>
          <w:fldChar w:fldCharType="end"/>
        </w:r>
      </w:hyperlink>
    </w:p>
    <w:p w14:paraId="4C8900A5" w14:textId="44D534E0" w:rsidR="00CC7855" w:rsidRPr="002375F4" w:rsidRDefault="00CC7855">
      <w:pPr>
        <w:pStyle w:val="TM2"/>
        <w:rPr>
          <w:rFonts w:ascii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</w:pPr>
      <w:hyperlink w:anchor="_Toc230098955" w:history="1">
        <w:r w:rsidRPr="002375F4">
          <w:rPr>
            <w:rStyle w:val="Lienhypertexte"/>
          </w:rPr>
          <w:t>2.6</w:t>
        </w:r>
        <w:r w:rsidRPr="002375F4">
          <w:rPr>
            <w:rFonts w:asciiTheme="minorHAnsi" w:hAnsiTheme="minorHAnsi" w:cstheme="minorBidi"/>
            <w:b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Conclusion Macrolot XX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_Toc230098955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8</w:t>
        </w:r>
        <w:r w:rsidRPr="002375F4">
          <w:rPr>
            <w:webHidden/>
          </w:rPr>
          <w:fldChar w:fldCharType="end"/>
        </w:r>
      </w:hyperlink>
    </w:p>
    <w:p w14:paraId="3EEA8CAA" w14:textId="1DF3FEC6" w:rsidR="00CC7855" w:rsidRPr="002375F4" w:rsidRDefault="00CC7855">
      <w:pPr>
        <w:pStyle w:val="TM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4"/>
          <w:szCs w:val="24"/>
          <w14:ligatures w14:val="standardContextual"/>
        </w:rPr>
      </w:pPr>
      <w:hyperlink w:anchor="_Toc230098956" w:history="1">
        <w:r w:rsidRPr="002375F4">
          <w:rPr>
            <w:rStyle w:val="Lienhypertexte"/>
          </w:rPr>
          <w:t>3</w:t>
        </w:r>
        <w:r w:rsidRPr="002375F4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CONCLUSION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_Toc230098956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10</w:t>
        </w:r>
        <w:r w:rsidRPr="002375F4">
          <w:rPr>
            <w:webHidden/>
          </w:rPr>
          <w:fldChar w:fldCharType="end"/>
        </w:r>
      </w:hyperlink>
    </w:p>
    <w:p w14:paraId="47231D9D" w14:textId="711A25C1" w:rsidR="00CC7855" w:rsidRPr="002375F4" w:rsidRDefault="00CC7855">
      <w:pPr>
        <w:pStyle w:val="TM1"/>
        <w:rPr>
          <w:rFonts w:asciiTheme="minorHAnsi" w:eastAsiaTheme="minorEastAsia" w:hAnsiTheme="minorHAnsi" w:cstheme="minorBidi"/>
          <w:b w:val="0"/>
          <w:caps w:val="0"/>
          <w:color w:val="auto"/>
          <w:kern w:val="2"/>
          <w:sz w:val="24"/>
          <w:szCs w:val="24"/>
          <w14:ligatures w14:val="standardContextual"/>
        </w:rPr>
      </w:pPr>
      <w:hyperlink w:anchor="_Toc230098957" w:history="1">
        <w:r w:rsidRPr="002375F4">
          <w:rPr>
            <w:rStyle w:val="Lienhypertexte"/>
          </w:rPr>
          <w:t>4</w:t>
        </w:r>
        <w:r w:rsidRPr="002375F4">
          <w:rPr>
            <w:rFonts w:asciiTheme="minorHAnsi" w:eastAsiaTheme="minorEastAsia" w:hAnsiTheme="minorHAnsi" w:cstheme="minorBidi"/>
            <w:b w:val="0"/>
            <w:caps w:val="0"/>
            <w:color w:val="auto"/>
            <w:kern w:val="2"/>
            <w:sz w:val="24"/>
            <w:szCs w:val="24"/>
            <w14:ligatures w14:val="standardContextual"/>
          </w:rPr>
          <w:tab/>
        </w:r>
        <w:r w:rsidRPr="002375F4">
          <w:rPr>
            <w:rStyle w:val="Lienhypertexte"/>
          </w:rPr>
          <w:t>ANNEXES</w:t>
        </w:r>
        <w:r w:rsidRPr="002375F4">
          <w:rPr>
            <w:webHidden/>
          </w:rPr>
          <w:tab/>
        </w:r>
        <w:r w:rsidRPr="002375F4">
          <w:rPr>
            <w:webHidden/>
          </w:rPr>
          <w:fldChar w:fldCharType="begin"/>
        </w:r>
        <w:r w:rsidRPr="002375F4">
          <w:rPr>
            <w:webHidden/>
          </w:rPr>
          <w:instrText xml:space="preserve"> PAGEREF _Toc230098957 \h </w:instrText>
        </w:r>
        <w:r w:rsidRPr="002375F4">
          <w:rPr>
            <w:webHidden/>
          </w:rPr>
        </w:r>
        <w:r w:rsidRPr="002375F4">
          <w:rPr>
            <w:webHidden/>
          </w:rPr>
          <w:fldChar w:fldCharType="separate"/>
        </w:r>
        <w:r w:rsidRPr="002375F4">
          <w:rPr>
            <w:webHidden/>
          </w:rPr>
          <w:t>11</w:t>
        </w:r>
        <w:r w:rsidRPr="002375F4">
          <w:rPr>
            <w:webHidden/>
          </w:rPr>
          <w:fldChar w:fldCharType="end"/>
        </w:r>
      </w:hyperlink>
    </w:p>
    <w:p w14:paraId="32DB74C8" w14:textId="2933F14B" w:rsidR="006F5090" w:rsidRPr="002375F4" w:rsidRDefault="006F5090" w:rsidP="006F5090">
      <w:pPr>
        <w:pStyle w:val="TM2"/>
      </w:pPr>
      <w:r w:rsidRPr="002375F4">
        <w:fldChar w:fldCharType="end"/>
      </w:r>
    </w:p>
    <w:p w14:paraId="39378AD5" w14:textId="65C0DC97" w:rsidR="009E4E28" w:rsidRPr="002375F4" w:rsidRDefault="00F64B3D" w:rsidP="00FB5F6F">
      <w:pPr>
        <w:pStyle w:val="Titre1"/>
      </w:pPr>
      <w:bookmarkStart w:id="7" w:name="_Toc230098944"/>
      <w:r w:rsidRPr="002375F4">
        <w:lastRenderedPageBreak/>
        <w:t>Rappel du contexte de l’opération</w:t>
      </w:r>
      <w:bookmarkEnd w:id="7"/>
    </w:p>
    <w:p w14:paraId="61699A13" w14:textId="77777777" w:rsidR="006F5090" w:rsidRPr="002375F4" w:rsidRDefault="006F5090" w:rsidP="006F5090">
      <w:pPr>
        <w:pStyle w:val="Titre2"/>
      </w:pPr>
      <w:bookmarkStart w:id="8" w:name="_Toc230098945"/>
      <w:r w:rsidRPr="002375F4">
        <w:t>Présentation succincte du projet</w:t>
      </w:r>
      <w:bookmarkEnd w:id="8"/>
    </w:p>
    <w:p w14:paraId="75B384AA" w14:textId="14B63987" w:rsidR="005B14CA" w:rsidRPr="002375F4" w:rsidRDefault="00F61EAF" w:rsidP="005B14CA">
      <w:pPr>
        <w:pStyle w:val="A1-ParagrapheStandardIOSIS"/>
        <w:rPr>
          <w:rFonts w:asciiTheme="minorHAnsi" w:hAnsiTheme="minorHAnsi" w:cstheme="minorHAnsi"/>
        </w:rPr>
      </w:pPr>
      <w:r w:rsidRPr="002375F4">
        <w:rPr>
          <w:rFonts w:asciiTheme="minorHAnsi" w:hAnsiTheme="minorHAnsi" w:cstheme="minorHAnsi"/>
        </w:rPr>
        <w:t xml:space="preserve">Le projet, situé [ADRESSE] à [VILLE], </w:t>
      </w:r>
      <w:proofErr w:type="gramStart"/>
      <w:r w:rsidRPr="002375F4">
        <w:rPr>
          <w:rFonts w:asciiTheme="minorHAnsi" w:hAnsiTheme="minorHAnsi" w:cstheme="minorHAnsi"/>
        </w:rPr>
        <w:t>concerne la</w:t>
      </w:r>
      <w:proofErr w:type="gramEnd"/>
      <w:r w:rsidRPr="002375F4">
        <w:rPr>
          <w:rFonts w:asciiTheme="minorHAnsi" w:hAnsiTheme="minorHAnsi" w:cstheme="minorHAnsi"/>
        </w:rPr>
        <w:t xml:space="preserve"> [DESCRIPTION SUCCINCTE DU PROJET].</w:t>
      </w:r>
    </w:p>
    <w:p w14:paraId="5F0490BB" w14:textId="77777777" w:rsidR="006F5090" w:rsidRPr="002375F4" w:rsidRDefault="006F5090" w:rsidP="006F5090">
      <w:pPr>
        <w:pStyle w:val="Titre2"/>
      </w:pPr>
      <w:bookmarkStart w:id="9" w:name="_Toc230098946"/>
      <w:r w:rsidRPr="002375F4">
        <w:t>Rappel du process de consultation</w:t>
      </w:r>
      <w:bookmarkEnd w:id="9"/>
    </w:p>
    <w:p w14:paraId="0853AC13" w14:textId="77777777" w:rsidR="00F05E89" w:rsidRPr="002375F4" w:rsidRDefault="005B14CA" w:rsidP="005B14CA">
      <w:pPr>
        <w:pStyle w:val="A1-ParagrapheStandardIOSIS"/>
        <w:rPr>
          <w:rFonts w:asciiTheme="minorHAnsi" w:hAnsiTheme="minorHAnsi" w:cstheme="minorHAnsi"/>
        </w:rPr>
      </w:pPr>
      <w:r w:rsidRPr="002375F4">
        <w:rPr>
          <w:rFonts w:asciiTheme="minorHAnsi" w:hAnsiTheme="minorHAnsi" w:cstheme="minorHAnsi"/>
        </w:rPr>
        <w:t xml:space="preserve">La consultation des entreprises a été </w:t>
      </w:r>
      <w:r w:rsidR="00F61EAF" w:rsidRPr="002375F4">
        <w:rPr>
          <w:rFonts w:asciiTheme="minorHAnsi" w:hAnsiTheme="minorHAnsi" w:cstheme="minorHAnsi"/>
        </w:rPr>
        <w:t>lancée le [DATE LANCEMENT CONSULTATION]</w:t>
      </w:r>
      <w:r w:rsidRPr="002375F4">
        <w:rPr>
          <w:rFonts w:asciiTheme="minorHAnsi" w:hAnsiTheme="minorHAnsi" w:cstheme="minorHAnsi"/>
        </w:rPr>
        <w:t xml:space="preserve"> en </w:t>
      </w:r>
      <w:proofErr w:type="spellStart"/>
      <w:r w:rsidRPr="002375F4">
        <w:rPr>
          <w:rFonts w:asciiTheme="minorHAnsi" w:hAnsiTheme="minorHAnsi" w:cstheme="minorHAnsi"/>
        </w:rPr>
        <w:t>macrolots</w:t>
      </w:r>
      <w:proofErr w:type="spellEnd"/>
      <w:r w:rsidRPr="002375F4">
        <w:rPr>
          <w:rFonts w:asciiTheme="minorHAnsi" w:hAnsiTheme="minorHAnsi" w:cstheme="minorHAnsi"/>
        </w:rPr>
        <w:t xml:space="preserve"> : </w:t>
      </w:r>
    </w:p>
    <w:p w14:paraId="5B246ADC" w14:textId="4ED97B15" w:rsidR="00F05E89" w:rsidRPr="002375F4" w:rsidRDefault="00F05E89" w:rsidP="00F05E89">
      <w:pPr>
        <w:pStyle w:val="Listepuces"/>
      </w:pPr>
      <w:r w:rsidRPr="002375F4">
        <w:t>[LOT 1] : [INTITULÉ DU LOT 1]</w:t>
      </w:r>
    </w:p>
    <w:p w14:paraId="07FDE3CA" w14:textId="6EB61A86" w:rsidR="00F05E89" w:rsidRPr="002375F4" w:rsidRDefault="00F05E89" w:rsidP="00F05E89">
      <w:pPr>
        <w:pStyle w:val="Listepuces"/>
      </w:pPr>
      <w:r w:rsidRPr="002375F4">
        <w:t>[LOT 2] : [INTITULÉ DU LOT 2]</w:t>
      </w:r>
    </w:p>
    <w:p w14:paraId="25E54985" w14:textId="711D316C" w:rsidR="005B14CA" w:rsidRPr="002375F4" w:rsidRDefault="00F05E89" w:rsidP="00931248">
      <w:pPr>
        <w:pStyle w:val="Listepuces"/>
        <w:spacing w:after="240"/>
      </w:pPr>
      <w:r w:rsidRPr="002375F4">
        <w:t>[LOT N] : [INTITULÉ DU LOT N]</w:t>
      </w:r>
    </w:p>
    <w:p w14:paraId="3B778D5F" w14:textId="05314D81" w:rsidR="00DB6D8A" w:rsidRPr="002375F4" w:rsidRDefault="00F61EAF" w:rsidP="00DB6D8A">
      <w:pPr>
        <w:pStyle w:val="A1-ParagrapheStandardIOSIS"/>
        <w:rPr>
          <w:rFonts w:asciiTheme="minorHAnsi" w:hAnsiTheme="minorHAnsi" w:cstheme="minorHAnsi"/>
        </w:rPr>
      </w:pPr>
      <w:r w:rsidRPr="002375F4">
        <w:rPr>
          <w:rFonts w:asciiTheme="minorHAnsi" w:hAnsiTheme="minorHAnsi" w:cstheme="minorHAnsi"/>
        </w:rPr>
        <w:t>Les offres étaient attendues pour le [DATE LIMITE REMISE OFFRES].</w:t>
      </w:r>
    </w:p>
    <w:p w14:paraId="72EB5DBD" w14:textId="77777777" w:rsidR="006F5090" w:rsidRPr="002375F4" w:rsidRDefault="006F5090" w:rsidP="006F5090">
      <w:pPr>
        <w:pStyle w:val="Titre2"/>
      </w:pPr>
      <w:bookmarkStart w:id="10" w:name="_Toc230098947"/>
      <w:r w:rsidRPr="002375F4">
        <w:t>Rappel des critères de jugement des offres</w:t>
      </w:r>
      <w:bookmarkEnd w:id="10"/>
    </w:p>
    <w:p w14:paraId="6EA1210F" w14:textId="5B5A7ABA" w:rsidR="00E4321A" w:rsidRPr="002375F4" w:rsidRDefault="0073373B" w:rsidP="006F5090">
      <w:pPr>
        <w:ind w:left="0"/>
        <w:rPr>
          <w:sz w:val="20"/>
          <w:szCs w:val="24"/>
        </w:rPr>
      </w:pPr>
      <w:bookmarkStart w:id="11" w:name="_Hlk181697379"/>
      <w:r w:rsidRPr="002375F4">
        <w:rPr>
          <w:sz w:val="20"/>
          <w:szCs w:val="24"/>
        </w:rPr>
        <w:t xml:space="preserve">Selon le règlement de consultation, les critères de base relatifs à la détermination et au choix du Maître d’Ouvrage sont principalement : </w:t>
      </w:r>
    </w:p>
    <w:p w14:paraId="0FF552C5" w14:textId="6035494A" w:rsidR="0073373B" w:rsidRPr="002375F4" w:rsidRDefault="0073373B" w:rsidP="007A05BF">
      <w:pPr>
        <w:pStyle w:val="Listepuces"/>
      </w:pPr>
      <w:r w:rsidRPr="002375F4">
        <w:t>La valeur technique</w:t>
      </w:r>
    </w:p>
    <w:p w14:paraId="5D7A2F39" w14:textId="73C4B12C" w:rsidR="0073373B" w:rsidRPr="002375F4" w:rsidRDefault="0073373B" w:rsidP="007A05BF">
      <w:pPr>
        <w:pStyle w:val="Listepuces"/>
      </w:pPr>
      <w:r w:rsidRPr="002375F4">
        <w:t>Le planning</w:t>
      </w:r>
    </w:p>
    <w:p w14:paraId="0323881B" w14:textId="673DA40E" w:rsidR="0073373B" w:rsidRPr="002375F4" w:rsidRDefault="0073373B" w:rsidP="007A05BF">
      <w:pPr>
        <w:pStyle w:val="Listepuces"/>
      </w:pPr>
      <w:r w:rsidRPr="002375F4">
        <w:t>Le prix</w:t>
      </w:r>
    </w:p>
    <w:p w14:paraId="1A1A2930" w14:textId="4BB80644" w:rsidR="0073373B" w:rsidRPr="002375F4" w:rsidRDefault="0073373B" w:rsidP="007A05BF">
      <w:pPr>
        <w:pStyle w:val="Listepuces"/>
      </w:pPr>
      <w:r w:rsidRPr="002375F4">
        <w:t>La capacité financière de l’entreprise</w:t>
      </w:r>
    </w:p>
    <w:p w14:paraId="2A1A64D2" w14:textId="3328107C" w:rsidR="0073373B" w:rsidRPr="002375F4" w:rsidRDefault="0073373B" w:rsidP="007A05BF">
      <w:pPr>
        <w:pStyle w:val="Listepuces"/>
      </w:pPr>
      <w:r w:rsidRPr="002375F4">
        <w:t>Les solutions fonctionnelles proposées (interlocuteur unique, composition de l’équipe, organigramme)</w:t>
      </w:r>
    </w:p>
    <w:p w14:paraId="4D944EC0" w14:textId="6F316F1D" w:rsidR="0073373B" w:rsidRPr="002375F4" w:rsidRDefault="0073373B" w:rsidP="007A05BF">
      <w:pPr>
        <w:pStyle w:val="Listepuces"/>
      </w:pPr>
      <w:r w:rsidRPr="002375F4">
        <w:t>Les solutions techniques proposées pour palier au contexte géopolitique (délai d’intervention, stock fournitures…)</w:t>
      </w:r>
    </w:p>
    <w:p w14:paraId="79D2769F" w14:textId="1B7F3082" w:rsidR="0073373B" w:rsidRPr="002375F4" w:rsidRDefault="0073373B" w:rsidP="007A05BF">
      <w:pPr>
        <w:pStyle w:val="Listepuces"/>
      </w:pPr>
      <w:r w:rsidRPr="002375F4">
        <w:t>Les solutions organisationnelles proposées (continuité de services, moyens de suivi au quotidien, installations de chantier)</w:t>
      </w:r>
    </w:p>
    <w:p w14:paraId="0D184D1D" w14:textId="78995599" w:rsidR="0073373B" w:rsidRPr="002375F4" w:rsidRDefault="0073373B" w:rsidP="007A05BF">
      <w:pPr>
        <w:pStyle w:val="Listepuces"/>
      </w:pPr>
      <w:r w:rsidRPr="002375F4">
        <w:t>L’absence ou le nombre restreint de réserves, conditions, hypothèses sur lesquelles l’offre du candidat est fondée)</w:t>
      </w:r>
    </w:p>
    <w:p w14:paraId="18F2C491" w14:textId="399743D8" w:rsidR="0073373B" w:rsidRPr="002375F4" w:rsidRDefault="0073373B" w:rsidP="007A05BF">
      <w:pPr>
        <w:pStyle w:val="Listepuces"/>
      </w:pPr>
      <w:r w:rsidRPr="002375F4">
        <w:t>Respect du cadre de réponse donné par le Maitre d’Ouvrage</w:t>
      </w:r>
    </w:p>
    <w:p w14:paraId="0F5EBA6A" w14:textId="45C0F4FD" w:rsidR="0073373B" w:rsidRPr="002375F4" w:rsidRDefault="0073373B" w:rsidP="007A05BF">
      <w:pPr>
        <w:pStyle w:val="Listepuces"/>
      </w:pPr>
      <w:r w:rsidRPr="002375F4">
        <w:t>Le relevé des incohérences et des manquements du DCE</w:t>
      </w:r>
    </w:p>
    <w:p w14:paraId="26C9FDC0" w14:textId="1DF6986B" w:rsidR="00DB6D8A" w:rsidRPr="002375F4" w:rsidRDefault="00DB6D8A" w:rsidP="007A05BF">
      <w:pPr>
        <w:pStyle w:val="Listepuces"/>
      </w:pPr>
      <w:r w:rsidRPr="002375F4">
        <w:t>Les variantes proposées</w:t>
      </w:r>
    </w:p>
    <w:p w14:paraId="36EB7920" w14:textId="0429B91B" w:rsidR="00DB6D8A" w:rsidRPr="002375F4" w:rsidRDefault="00DB6D8A" w:rsidP="007A05BF">
      <w:pPr>
        <w:pStyle w:val="Listepuces"/>
      </w:pPr>
      <w:r w:rsidRPr="002375F4">
        <w:t>Le nombre restreint de réserves sur le projet de contrat</w:t>
      </w:r>
    </w:p>
    <w:p w14:paraId="076286E9" w14:textId="1A965738" w:rsidR="00DB6D8A" w:rsidRPr="002375F4" w:rsidRDefault="00DB6D8A" w:rsidP="007A05BF">
      <w:pPr>
        <w:pStyle w:val="Listepuces"/>
      </w:pPr>
      <w:r w:rsidRPr="002375F4">
        <w:t>Les qualifications et références de l’entreprise</w:t>
      </w:r>
    </w:p>
    <w:p w14:paraId="5A99216C" w14:textId="157F084E" w:rsidR="00DB6D8A" w:rsidRPr="002375F4" w:rsidRDefault="00DB6D8A" w:rsidP="007A05BF">
      <w:pPr>
        <w:pStyle w:val="Listepuces"/>
      </w:pPr>
      <w:r w:rsidRPr="002375F4">
        <w:t>La liste des sous-traitants pressentis</w:t>
      </w:r>
    </w:p>
    <w:bookmarkEnd w:id="11"/>
    <w:p w14:paraId="647B2B4A" w14:textId="77777777" w:rsidR="006F5090" w:rsidRPr="002375F4" w:rsidRDefault="006F5090" w:rsidP="006F5090">
      <w:pPr>
        <w:pStyle w:val="Corpsdetexte"/>
        <w:ind w:left="360"/>
      </w:pPr>
    </w:p>
    <w:p w14:paraId="6438B183" w14:textId="77777777" w:rsidR="006F5090" w:rsidRPr="002375F4" w:rsidRDefault="006F5090" w:rsidP="006F5090">
      <w:pPr>
        <w:pStyle w:val="Titre2"/>
      </w:pPr>
      <w:bookmarkStart w:id="12" w:name="_Toc230098948"/>
      <w:r w:rsidRPr="002375F4">
        <w:t>Déroulé des ateliers de travail / négociation éventuels</w:t>
      </w:r>
      <w:bookmarkEnd w:id="12"/>
    </w:p>
    <w:p w14:paraId="5D5D2C5F" w14:textId="08FDEB91" w:rsidR="006F5090" w:rsidRPr="002375F4" w:rsidRDefault="00F61EAF" w:rsidP="007A05BF">
      <w:pPr>
        <w:pStyle w:val="Listepuces"/>
      </w:pPr>
      <w:r w:rsidRPr="002375F4">
        <w:t>Analyse des offres du [DATE]</w:t>
      </w:r>
    </w:p>
    <w:p w14:paraId="14BB52D9" w14:textId="5D02D409" w:rsidR="00DB6D8A" w:rsidRPr="002375F4" w:rsidRDefault="00F61EAF" w:rsidP="007A05BF">
      <w:pPr>
        <w:pStyle w:val="Listepuces"/>
      </w:pPr>
      <w:r w:rsidRPr="002375F4">
        <w:t>Soutenances / échanges avec les entreprises du [DATE]</w:t>
      </w:r>
    </w:p>
    <w:p w14:paraId="6E6F36D0" w14:textId="2FC9C7AC" w:rsidR="00DB6D8A" w:rsidRPr="002375F4" w:rsidRDefault="00F61EAF" w:rsidP="007A05BF">
      <w:pPr>
        <w:pStyle w:val="Listepuces"/>
      </w:pPr>
      <w:r w:rsidRPr="002375F4">
        <w:t>2e offres des entreprises du [DATE]</w:t>
      </w:r>
    </w:p>
    <w:p w14:paraId="50F9210E" w14:textId="5ADE93EC" w:rsidR="00DB6D8A" w:rsidRPr="002375F4" w:rsidRDefault="00F61EAF" w:rsidP="007A05BF">
      <w:pPr>
        <w:pStyle w:val="Listepuces"/>
      </w:pPr>
      <w:r w:rsidRPr="002375F4">
        <w:t>Analyse des offres mises à jour du [DATE]</w:t>
      </w:r>
    </w:p>
    <w:p w14:paraId="31A73C45" w14:textId="71DA60D6" w:rsidR="00DB6D8A" w:rsidRPr="002375F4" w:rsidRDefault="00F61EAF" w:rsidP="007A05BF">
      <w:pPr>
        <w:pStyle w:val="Listepuces"/>
      </w:pPr>
      <w:r w:rsidRPr="002375F4">
        <w:t>Désignation des entreprises : [DATE]</w:t>
      </w:r>
    </w:p>
    <w:p w14:paraId="5A7C265B" w14:textId="77777777" w:rsidR="006F5090" w:rsidRPr="002375F4" w:rsidRDefault="006F5090" w:rsidP="006F5090">
      <w:pPr>
        <w:spacing w:after="200" w:line="276" w:lineRule="auto"/>
        <w:ind w:left="0"/>
        <w:rPr>
          <w:sz w:val="20"/>
          <w:szCs w:val="24"/>
        </w:rPr>
      </w:pPr>
      <w:r w:rsidRPr="002375F4">
        <w:lastRenderedPageBreak/>
        <w:br w:type="page"/>
      </w:r>
    </w:p>
    <w:p w14:paraId="5DF84B6B" w14:textId="27A63A81" w:rsidR="00DB6D8A" w:rsidRPr="002375F4" w:rsidRDefault="00961CB3" w:rsidP="006F5090">
      <w:pPr>
        <w:pStyle w:val="Titre1"/>
        <w:pageBreakBefore w:val="0"/>
      </w:pPr>
      <w:bookmarkStart w:id="13" w:name="_Toc230098949"/>
      <w:r w:rsidRPr="002375F4">
        <w:lastRenderedPageBreak/>
        <w:t>Macrolot XX – [INTITULÉ DU LOT]</w:t>
      </w:r>
      <w:bookmarkEnd w:id="13"/>
    </w:p>
    <w:p w14:paraId="75BEF2DD" w14:textId="3EE50BB6" w:rsidR="00DB6D8A" w:rsidRPr="002375F4" w:rsidRDefault="00DB6D8A" w:rsidP="00DB6D8A">
      <w:pPr>
        <w:pStyle w:val="Titre2"/>
      </w:pPr>
      <w:bookmarkStart w:id="14" w:name="_Toc230098950"/>
      <w:r w:rsidRPr="002375F4">
        <w:t>Entreprises consultées</w:t>
      </w:r>
      <w:bookmarkEnd w:id="14"/>
    </w:p>
    <w:p w14:paraId="4AB70E81" w14:textId="643B72F9" w:rsidR="00DB6D8A" w:rsidRPr="002375F4" w:rsidRDefault="00F61EAF" w:rsidP="00931248">
      <w:pPr>
        <w:pStyle w:val="Listepuces"/>
      </w:pPr>
      <w:r w:rsidRPr="002375F4">
        <w:t>[ENTREPRISE 1]</w:t>
      </w:r>
    </w:p>
    <w:p w14:paraId="6BB44D51" w14:textId="14CDFD7B" w:rsidR="00DB6D8A" w:rsidRPr="002375F4" w:rsidRDefault="00F61EAF" w:rsidP="00931248">
      <w:pPr>
        <w:pStyle w:val="Listepuces"/>
      </w:pPr>
      <w:r w:rsidRPr="002375F4">
        <w:t>[ENTREPRISE 2]</w:t>
      </w:r>
    </w:p>
    <w:p w14:paraId="7F071030" w14:textId="4054DCAE" w:rsidR="00DB6D8A" w:rsidRPr="002375F4" w:rsidRDefault="00F61EAF" w:rsidP="00931248">
      <w:pPr>
        <w:pStyle w:val="Listepuces"/>
      </w:pPr>
      <w:r w:rsidRPr="002375F4">
        <w:t>[ENTREPRISE 3]</w:t>
      </w:r>
    </w:p>
    <w:p w14:paraId="0264D3D0" w14:textId="30B96543" w:rsidR="00DB6D8A" w:rsidRPr="002375F4" w:rsidRDefault="00F24229" w:rsidP="00931248">
      <w:pPr>
        <w:pStyle w:val="Listepuces"/>
        <w:spacing w:after="240"/>
      </w:pPr>
      <w:r w:rsidRPr="002375F4">
        <w:t>[ENTREPRISE 4]</w:t>
      </w:r>
      <w:r w:rsidR="00DB6D8A" w:rsidRPr="002375F4">
        <w:t xml:space="preserve"> (offre remise le </w:t>
      </w:r>
      <w:r w:rsidRPr="002375F4">
        <w:t>[DATE REMISE OFFRE]</w:t>
      </w:r>
      <w:r w:rsidR="00DB6D8A" w:rsidRPr="002375F4">
        <w:t>)</w:t>
      </w:r>
    </w:p>
    <w:p w14:paraId="4D5F12FA" w14:textId="77777777" w:rsidR="00EB3011" w:rsidRPr="002375F4" w:rsidRDefault="00EB3011" w:rsidP="00EB3011">
      <w:pPr>
        <w:pStyle w:val="Corpsdetexte"/>
      </w:pPr>
    </w:p>
    <w:p w14:paraId="554FF3A1" w14:textId="328EA482" w:rsidR="00EB3011" w:rsidRPr="002375F4" w:rsidRDefault="00EB3011" w:rsidP="00EB3011">
      <w:pPr>
        <w:pStyle w:val="Corpsdetexte"/>
      </w:pPr>
      <w:r w:rsidRPr="002375F4">
        <w:t xml:space="preserve">En complément des entreprises consultées expressément sur le </w:t>
      </w:r>
      <w:proofErr w:type="spellStart"/>
      <w:r w:rsidRPr="002375F4">
        <w:t>macrolot</w:t>
      </w:r>
      <w:proofErr w:type="spellEnd"/>
      <w:r w:rsidRPr="002375F4">
        <w:t xml:space="preserve"> </w:t>
      </w:r>
      <w:r w:rsidR="00F24229" w:rsidRPr="002375F4">
        <w:rPr>
          <w:rFonts w:cs="Segoe UI"/>
        </w:rPr>
        <w:t xml:space="preserve">XX, l’entreprise [ENTREPRISE N] – répondant sur le </w:t>
      </w:r>
      <w:proofErr w:type="spellStart"/>
      <w:r w:rsidR="00F24229" w:rsidRPr="002375F4">
        <w:rPr>
          <w:rFonts w:cs="Segoe UI"/>
        </w:rPr>
        <w:t>macrolot</w:t>
      </w:r>
      <w:proofErr w:type="spellEnd"/>
      <w:r w:rsidR="00F24229" w:rsidRPr="002375F4">
        <w:rPr>
          <w:rFonts w:cs="Segoe UI"/>
        </w:rPr>
        <w:t xml:space="preserve"> YY – a chiffré les prestations du </w:t>
      </w:r>
      <w:proofErr w:type="spellStart"/>
      <w:r w:rsidR="00F24229" w:rsidRPr="002375F4">
        <w:rPr>
          <w:rFonts w:cs="Segoe UI"/>
        </w:rPr>
        <w:t>macrolot</w:t>
      </w:r>
      <w:proofErr w:type="spellEnd"/>
      <w:r w:rsidR="00F24229" w:rsidRPr="002375F4">
        <w:rPr>
          <w:rFonts w:cs="Segoe UI"/>
        </w:rPr>
        <w:t xml:space="preserve"> XX</w:t>
      </w:r>
    </w:p>
    <w:p w14:paraId="52061A61" w14:textId="77777777" w:rsidR="00DB6D8A" w:rsidRPr="002375F4" w:rsidRDefault="00DB6D8A" w:rsidP="00DB6D8A">
      <w:pPr>
        <w:pStyle w:val="Titre2"/>
      </w:pPr>
      <w:bookmarkStart w:id="15" w:name="_Toc230098951"/>
      <w:r w:rsidRPr="002375F4">
        <w:t>Evolution du chiffrage</w:t>
      </w:r>
      <w:bookmarkEnd w:id="15"/>
    </w:p>
    <w:p w14:paraId="4F2EDAD9" w14:textId="28522D67" w:rsidR="00DB6D8A" w:rsidRPr="002375F4" w:rsidRDefault="00DB6D8A" w:rsidP="00DB6D8A">
      <w:pPr>
        <w:pStyle w:val="Titre3"/>
      </w:pPr>
      <w:r w:rsidRPr="002375F4">
        <w:t xml:space="preserve">Rappel de l’estimation de </w:t>
      </w:r>
      <w:r w:rsidR="00EB3011" w:rsidRPr="002375F4">
        <w:t>l</w:t>
      </w:r>
      <w:r w:rsidRPr="002375F4">
        <w:t>a maîtrise d’</w:t>
      </w:r>
      <w:r w:rsidR="00EB3011" w:rsidRPr="002375F4">
        <w:t>œuvre</w:t>
      </w:r>
    </w:p>
    <w:tbl>
      <w:tblPr>
        <w:tblStyle w:val="Grilledutableau"/>
        <w:tblW w:w="0" w:type="auto"/>
        <w:tblInd w:w="846" w:type="dxa"/>
        <w:tblLook w:val="04A0" w:firstRow="1" w:lastRow="0" w:firstColumn="1" w:lastColumn="0" w:noHBand="0" w:noVBand="1"/>
      </w:tblPr>
      <w:tblGrid>
        <w:gridCol w:w="3685"/>
        <w:gridCol w:w="2977"/>
      </w:tblGrid>
      <w:tr w:rsidR="00EB3011" w:rsidRPr="00DA4B2A" w14:paraId="1967E89A" w14:textId="77777777" w:rsidTr="00EB3011">
        <w:tc>
          <w:tcPr>
            <w:tcW w:w="3685" w:type="dxa"/>
          </w:tcPr>
          <w:p w14:paraId="7FD3C866" w14:textId="23F07208" w:rsidR="00EB3011" w:rsidRPr="00DA4B2A" w:rsidRDefault="00F61EAF" w:rsidP="00EB3011">
            <w:pPr>
              <w:pStyle w:val="Corpsdetexte"/>
            </w:pPr>
            <w:r w:rsidRPr="00DA4B2A">
              <w:t>[POSTE 1]</w:t>
            </w:r>
          </w:p>
        </w:tc>
        <w:tc>
          <w:tcPr>
            <w:tcW w:w="2977" w:type="dxa"/>
          </w:tcPr>
          <w:p w14:paraId="7ABC0064" w14:textId="7C8267AD" w:rsidR="00EB3011" w:rsidRPr="00DA4B2A" w:rsidRDefault="00F61EAF" w:rsidP="00EB3011">
            <w:pPr>
              <w:pStyle w:val="Corpsdetexte"/>
              <w:jc w:val="right"/>
            </w:pPr>
            <w:r w:rsidRPr="00DA4B2A">
              <w:t>[MONTANT 1 €]</w:t>
            </w:r>
          </w:p>
        </w:tc>
      </w:tr>
      <w:tr w:rsidR="00EB3011" w:rsidRPr="00DA4B2A" w14:paraId="17927E37" w14:textId="77777777" w:rsidTr="00EB3011">
        <w:tc>
          <w:tcPr>
            <w:tcW w:w="3685" w:type="dxa"/>
          </w:tcPr>
          <w:p w14:paraId="4253218E" w14:textId="43B626BA" w:rsidR="00EB3011" w:rsidRPr="00DA4B2A" w:rsidRDefault="00F61EAF" w:rsidP="00EB3011">
            <w:pPr>
              <w:pStyle w:val="Corpsdetexte"/>
            </w:pPr>
            <w:r w:rsidRPr="00DA4B2A">
              <w:t>[POSTE 2]</w:t>
            </w:r>
          </w:p>
        </w:tc>
        <w:tc>
          <w:tcPr>
            <w:tcW w:w="2977" w:type="dxa"/>
          </w:tcPr>
          <w:p w14:paraId="0A3B149D" w14:textId="1E045D9A" w:rsidR="00EB3011" w:rsidRPr="00DA4B2A" w:rsidRDefault="00F61EAF" w:rsidP="00EB3011">
            <w:pPr>
              <w:pStyle w:val="Corpsdetexte"/>
              <w:jc w:val="right"/>
            </w:pPr>
            <w:r w:rsidRPr="00DA4B2A">
              <w:t>[MONTANT 2 €]</w:t>
            </w:r>
          </w:p>
        </w:tc>
      </w:tr>
      <w:tr w:rsidR="00EB3011" w:rsidRPr="00DA4B2A" w14:paraId="1BA7CB5A" w14:textId="77777777" w:rsidTr="00EB3011">
        <w:tc>
          <w:tcPr>
            <w:tcW w:w="3685" w:type="dxa"/>
          </w:tcPr>
          <w:p w14:paraId="6A00B9C7" w14:textId="2ADE026C" w:rsidR="00EB3011" w:rsidRPr="00DA4B2A" w:rsidRDefault="00F61EAF" w:rsidP="00EB3011">
            <w:pPr>
              <w:pStyle w:val="Corpsdetexte"/>
            </w:pPr>
            <w:r w:rsidRPr="00DA4B2A">
              <w:t>[POSTE 3]</w:t>
            </w:r>
          </w:p>
        </w:tc>
        <w:tc>
          <w:tcPr>
            <w:tcW w:w="2977" w:type="dxa"/>
          </w:tcPr>
          <w:p w14:paraId="38E3F12B" w14:textId="087F9887" w:rsidR="00EB3011" w:rsidRPr="00DA4B2A" w:rsidRDefault="00F61EAF" w:rsidP="00EB3011">
            <w:pPr>
              <w:pStyle w:val="Corpsdetexte"/>
              <w:jc w:val="right"/>
            </w:pPr>
            <w:r w:rsidRPr="00DA4B2A">
              <w:t>[MONTANT 3 €]</w:t>
            </w:r>
          </w:p>
        </w:tc>
      </w:tr>
      <w:tr w:rsidR="00EB3011" w:rsidRPr="00DA4B2A" w14:paraId="31A7D26C" w14:textId="77777777" w:rsidTr="00EB3011">
        <w:tc>
          <w:tcPr>
            <w:tcW w:w="3685" w:type="dxa"/>
          </w:tcPr>
          <w:p w14:paraId="0F30EF2D" w14:textId="5F278AC6" w:rsidR="00EB3011" w:rsidRPr="00DA4B2A" w:rsidRDefault="00F61EAF" w:rsidP="00EB3011">
            <w:pPr>
              <w:pStyle w:val="Corpsdetexte"/>
            </w:pPr>
            <w:r w:rsidRPr="00DA4B2A">
              <w:t>[POSTE 4]</w:t>
            </w:r>
          </w:p>
        </w:tc>
        <w:tc>
          <w:tcPr>
            <w:tcW w:w="2977" w:type="dxa"/>
          </w:tcPr>
          <w:p w14:paraId="63543CA8" w14:textId="3B19A1F1" w:rsidR="00EB3011" w:rsidRPr="00DA4B2A" w:rsidRDefault="00F61EAF" w:rsidP="00EB3011">
            <w:pPr>
              <w:pStyle w:val="Corpsdetexte"/>
              <w:jc w:val="right"/>
            </w:pPr>
            <w:r w:rsidRPr="00DA4B2A">
              <w:t>[MONTANT 4 €]</w:t>
            </w:r>
          </w:p>
        </w:tc>
      </w:tr>
      <w:tr w:rsidR="00EB3011" w:rsidRPr="00DA4B2A" w14:paraId="1935B0BE" w14:textId="77777777" w:rsidTr="00EB3011">
        <w:tc>
          <w:tcPr>
            <w:tcW w:w="3685" w:type="dxa"/>
          </w:tcPr>
          <w:p w14:paraId="0E404776" w14:textId="1D86EC94" w:rsidR="00EB3011" w:rsidRPr="00DA4B2A" w:rsidRDefault="00F61EAF" w:rsidP="00EB3011">
            <w:pPr>
              <w:pStyle w:val="Corpsdetexte"/>
            </w:pPr>
            <w:r w:rsidRPr="00DA4B2A">
              <w:t>[POSTE 5]</w:t>
            </w:r>
          </w:p>
        </w:tc>
        <w:tc>
          <w:tcPr>
            <w:tcW w:w="2977" w:type="dxa"/>
          </w:tcPr>
          <w:p w14:paraId="5302459E" w14:textId="48CAC313" w:rsidR="00EB3011" w:rsidRPr="00DA4B2A" w:rsidRDefault="00F61EAF" w:rsidP="00EB3011">
            <w:pPr>
              <w:pStyle w:val="Corpsdetexte"/>
              <w:jc w:val="right"/>
            </w:pPr>
            <w:r w:rsidRPr="00DA4B2A">
              <w:t>[MONTANT 5 €]</w:t>
            </w:r>
          </w:p>
        </w:tc>
      </w:tr>
      <w:tr w:rsidR="00EB3011" w:rsidRPr="00DA4B2A" w14:paraId="3FEA4F19" w14:textId="77777777" w:rsidTr="00EB3011">
        <w:tc>
          <w:tcPr>
            <w:tcW w:w="3685" w:type="dxa"/>
          </w:tcPr>
          <w:p w14:paraId="3BCA238B" w14:textId="237E05AC" w:rsidR="00EB3011" w:rsidRPr="00DA4B2A" w:rsidRDefault="00EB3011" w:rsidP="00EB3011">
            <w:pPr>
              <w:pStyle w:val="Corpsdetexte"/>
            </w:pPr>
            <w:r w:rsidRPr="00DA4B2A">
              <w:rPr>
                <w:b/>
                <w:bCs/>
              </w:rPr>
              <w:t xml:space="preserve">Total </w:t>
            </w:r>
          </w:p>
        </w:tc>
        <w:tc>
          <w:tcPr>
            <w:tcW w:w="2977" w:type="dxa"/>
          </w:tcPr>
          <w:p w14:paraId="54C26004" w14:textId="54D99BE2" w:rsidR="00EB3011" w:rsidRPr="00DA4B2A" w:rsidRDefault="00F61EAF" w:rsidP="00EB3011">
            <w:pPr>
              <w:pStyle w:val="Corpsdetexte"/>
              <w:jc w:val="right"/>
            </w:pPr>
            <w:r w:rsidRPr="00DA4B2A">
              <w:rPr>
                <w:b/>
                <w:bCs/>
              </w:rPr>
              <w:t>[MONTANT TOTAL €]</w:t>
            </w:r>
          </w:p>
        </w:tc>
      </w:tr>
    </w:tbl>
    <w:p w14:paraId="2A5A8343" w14:textId="77777777" w:rsidR="00EB3011" w:rsidRPr="002375F4" w:rsidRDefault="00EB3011" w:rsidP="00EB3011">
      <w:pPr>
        <w:pStyle w:val="Corpsdetexte"/>
      </w:pPr>
    </w:p>
    <w:p w14:paraId="6C10090E" w14:textId="77777777" w:rsidR="00880256" w:rsidRPr="002375F4" w:rsidRDefault="00EB3011" w:rsidP="00EB3011">
      <w:pPr>
        <w:pStyle w:val="Titre3"/>
      </w:pPr>
      <w:r w:rsidRPr="002375F4">
        <w:t>Montant des offres V1 des entreprises</w:t>
      </w:r>
    </w:p>
    <w:p w14:paraId="3879F1F0" w14:textId="67E58AF0" w:rsidR="00880256" w:rsidRPr="002375F4" w:rsidRDefault="00880256" w:rsidP="00880256">
      <w:pPr>
        <w:pStyle w:val="Corpsdetexte"/>
      </w:pPr>
      <w:r w:rsidRPr="002375F4">
        <w:t>Synthèse des montants des offres reçues en V1 (HT) :</w:t>
      </w:r>
    </w:p>
    <w:p w14:paraId="0D5F5325" w14:textId="74854A22" w:rsidR="00880256" w:rsidRPr="002375F4" w:rsidRDefault="00880256" w:rsidP="00880256">
      <w:pPr>
        <w:pStyle w:val="Listepuces"/>
      </w:pPr>
      <w:r w:rsidRPr="002375F4">
        <w:t>[ENTREPRISE 1] : [MONTANT €] – écart vs estimation MOE : [+/- X %]</w:t>
      </w:r>
    </w:p>
    <w:p w14:paraId="1B76748D" w14:textId="0D54E845" w:rsidR="00880256" w:rsidRPr="002375F4" w:rsidRDefault="00880256" w:rsidP="00880256">
      <w:pPr>
        <w:pStyle w:val="Listepuces"/>
      </w:pPr>
      <w:r w:rsidRPr="002375F4">
        <w:t>[ENTREPRISE 2] : [MONTANT €] – écart vs estimation MOE : [+/- X %]</w:t>
      </w:r>
    </w:p>
    <w:p w14:paraId="2C8653C9" w14:textId="64729978" w:rsidR="00880256" w:rsidRPr="002375F4" w:rsidRDefault="00880256" w:rsidP="00880256">
      <w:pPr>
        <w:pStyle w:val="Listepuces"/>
      </w:pPr>
      <w:r w:rsidRPr="002375F4">
        <w:t>[ENTREPRISE 3] : [MONTANT €] – écart vs estimation MOE : [+/- X %]</w:t>
      </w:r>
    </w:p>
    <w:p w14:paraId="2CE4ED06" w14:textId="0A3BA06E" w:rsidR="00880256" w:rsidRPr="002375F4" w:rsidRDefault="00880256" w:rsidP="00931248">
      <w:pPr>
        <w:pStyle w:val="Listepuces"/>
        <w:spacing w:after="240"/>
      </w:pPr>
      <w:r w:rsidRPr="002375F4">
        <w:t>[ENTREPRISE 4] : [MONTANT €] – écart vs estimation MOE : [+/- X %]</w:t>
      </w:r>
    </w:p>
    <w:p w14:paraId="0B825D8D" w14:textId="251EE286" w:rsidR="00880256" w:rsidRPr="002375F4" w:rsidRDefault="00880256" w:rsidP="00880256">
      <w:pPr>
        <w:pStyle w:val="Corpsdetexte"/>
      </w:pPr>
      <w:r w:rsidRPr="002375F4">
        <w:t>Estimation MOE pour rappel : [MONTANT TOTAL €] HT.</w:t>
      </w:r>
    </w:p>
    <w:p w14:paraId="39E27DD1" w14:textId="5FBA5CAE" w:rsidR="00EB3011" w:rsidRPr="002375F4" w:rsidRDefault="00880256" w:rsidP="00880256">
      <w:pPr>
        <w:pStyle w:val="Corpsdetexte"/>
      </w:pPr>
      <w:r w:rsidRPr="002375F4">
        <w:t>Commentaire global : [POSITIONNEMENT DES OFFRES PAR RAPPORT À L’ESTIMATION — homogénéité, dispersion, postes critiques].</w:t>
      </w:r>
    </w:p>
    <w:p w14:paraId="6525CB49" w14:textId="77777777" w:rsidR="00EB3011" w:rsidRPr="002375F4" w:rsidRDefault="00EB3011" w:rsidP="00EB3011">
      <w:pPr>
        <w:pStyle w:val="Corpsdetexte"/>
      </w:pPr>
    </w:p>
    <w:p w14:paraId="448DBA55" w14:textId="6E6769ED" w:rsidR="00EB3011" w:rsidRPr="002375F4" w:rsidRDefault="00EB3011" w:rsidP="00EB3011">
      <w:pPr>
        <w:pStyle w:val="Corpsdetexte"/>
      </w:pPr>
    </w:p>
    <w:p w14:paraId="79290558" w14:textId="77777777" w:rsidR="00EB3011" w:rsidRPr="002375F4" w:rsidRDefault="00EB3011" w:rsidP="00EB3011">
      <w:pPr>
        <w:pStyle w:val="Corpsdetexte"/>
      </w:pPr>
    </w:p>
    <w:p w14:paraId="53FF6B51" w14:textId="49EA09D4" w:rsidR="0021380C" w:rsidRPr="002375F4" w:rsidRDefault="00961CB3" w:rsidP="0021380C">
      <w:pPr>
        <w:pStyle w:val="Titre2"/>
      </w:pPr>
      <w:bookmarkStart w:id="16" w:name="_Toc230098952"/>
      <w:r w:rsidRPr="002375F4">
        <w:t>Analyse de l’offre [ENTREPRISE 1]</w:t>
      </w:r>
      <w:bookmarkEnd w:id="16"/>
    </w:p>
    <w:p w14:paraId="574A7F19" w14:textId="77777777" w:rsidR="00B84020" w:rsidRPr="002375F4" w:rsidRDefault="0021380C" w:rsidP="0021380C">
      <w:pPr>
        <w:pStyle w:val="Titre3"/>
      </w:pPr>
      <w:r w:rsidRPr="002375F4">
        <w:t>Analyse technique</w:t>
      </w:r>
    </w:p>
    <w:p w14:paraId="642DEE4F" w14:textId="441E3E58" w:rsidR="00B84020" w:rsidRPr="002375F4" w:rsidRDefault="00B84020" w:rsidP="00B84020">
      <w:pPr>
        <w:pStyle w:val="Corpsdetexte"/>
      </w:pPr>
      <w:r w:rsidRPr="002375F4">
        <w:lastRenderedPageBreak/>
        <w:t>L’offre de [ENTREPRISE 1] présente les caractéristiques techniques suivantes : [PRÉSENTATION GÉNÉRALE DE L’OFFRE].</w:t>
      </w:r>
    </w:p>
    <w:p w14:paraId="730A7B5F" w14:textId="52C82B32" w:rsidR="00B84020" w:rsidRPr="002375F4" w:rsidRDefault="00B84020" w:rsidP="00B84020">
      <w:pPr>
        <w:pStyle w:val="Corpsdetexte"/>
      </w:pPr>
      <w:r w:rsidRPr="002375F4">
        <w:t>Points forts identifiés :</w:t>
      </w:r>
    </w:p>
    <w:p w14:paraId="35AFF04E" w14:textId="31C1CE0C" w:rsidR="00B84020" w:rsidRPr="002375F4" w:rsidRDefault="00B84020" w:rsidP="00B84020">
      <w:pPr>
        <w:pStyle w:val="Listepuces"/>
      </w:pPr>
      <w:r w:rsidRPr="002375F4">
        <w:t>[POINT FORT 1]</w:t>
      </w:r>
    </w:p>
    <w:p w14:paraId="5B16B827" w14:textId="4EAF49D3" w:rsidR="00B84020" w:rsidRPr="002375F4" w:rsidRDefault="00B84020" w:rsidP="00B84020">
      <w:pPr>
        <w:pStyle w:val="Listepuces"/>
      </w:pPr>
      <w:r w:rsidRPr="002375F4">
        <w:t>[POINT FORT 2]</w:t>
      </w:r>
    </w:p>
    <w:p w14:paraId="6C621B71" w14:textId="12AB9242" w:rsidR="00B84020" w:rsidRPr="002375F4" w:rsidRDefault="00B84020" w:rsidP="00B84020">
      <w:pPr>
        <w:pStyle w:val="Listepuces"/>
      </w:pPr>
      <w:r w:rsidRPr="002375F4">
        <w:t>[POINT FORT 3]</w:t>
      </w:r>
    </w:p>
    <w:p w14:paraId="04D5BA93" w14:textId="7C15D38F" w:rsidR="00B84020" w:rsidRPr="002375F4" w:rsidRDefault="00B84020" w:rsidP="00B84020">
      <w:pPr>
        <w:pStyle w:val="Corpsdetexte"/>
      </w:pPr>
      <w:r w:rsidRPr="002375F4">
        <w:t>Points de vigilance / réserves :</w:t>
      </w:r>
    </w:p>
    <w:p w14:paraId="752F7BF7" w14:textId="3A12F88B" w:rsidR="00B84020" w:rsidRPr="002375F4" w:rsidRDefault="00B84020" w:rsidP="00B84020">
      <w:pPr>
        <w:pStyle w:val="Listepuces"/>
      </w:pPr>
      <w:r w:rsidRPr="002375F4">
        <w:t>[POINT DE VIGILANCE 1]</w:t>
      </w:r>
    </w:p>
    <w:p w14:paraId="6AA1DBF6" w14:textId="7D1A4E01" w:rsidR="00B84020" w:rsidRPr="002375F4" w:rsidRDefault="00B84020" w:rsidP="00B84020">
      <w:pPr>
        <w:pStyle w:val="Listepuces"/>
      </w:pPr>
      <w:r w:rsidRPr="002375F4">
        <w:t>[POINT DE VIGILANCE 2]</w:t>
      </w:r>
    </w:p>
    <w:p w14:paraId="3F8DAEB7" w14:textId="45C67C78" w:rsidR="00B84020" w:rsidRPr="002375F4" w:rsidRDefault="00B84020" w:rsidP="00B84020">
      <w:pPr>
        <w:pStyle w:val="Corpsdetexte"/>
      </w:pPr>
      <w:r w:rsidRPr="002375F4">
        <w:t>Conformité au DCE : [CONFORME / NON CONFORME / RÉSERVES — préciser].</w:t>
      </w:r>
    </w:p>
    <w:p w14:paraId="2BAC73A8" w14:textId="05B9AF7B" w:rsidR="00B84020" w:rsidRPr="002375F4" w:rsidRDefault="00B84020" w:rsidP="00B84020">
      <w:pPr>
        <w:pStyle w:val="Corpsdetexte"/>
      </w:pPr>
      <w:r w:rsidRPr="002375F4">
        <w:t>Planning proposé : [DURÉE D’EXÉCUTION] – cohérence avec le planning MOE : [OUI / NON – préciser].</w:t>
      </w:r>
    </w:p>
    <w:p w14:paraId="788B4403" w14:textId="6E9D82B6" w:rsidR="0021380C" w:rsidRPr="002375F4" w:rsidRDefault="00B84020" w:rsidP="00B84020">
      <w:pPr>
        <w:pStyle w:val="Corpsdetexte"/>
      </w:pPr>
      <w:r w:rsidRPr="002375F4">
        <w:t>Sous-traitants pressentis : [LISTE DES SOUS-TRAITANTS].</w:t>
      </w:r>
    </w:p>
    <w:p w14:paraId="76AEC849" w14:textId="77777777" w:rsidR="00B84020" w:rsidRPr="002375F4" w:rsidRDefault="0021380C" w:rsidP="0021380C">
      <w:pPr>
        <w:pStyle w:val="Titre3"/>
      </w:pPr>
      <w:r w:rsidRPr="002375F4">
        <w:t>Analyse financière</w:t>
      </w:r>
    </w:p>
    <w:p w14:paraId="261F1687" w14:textId="2A9D7C1A" w:rsidR="00B84020" w:rsidRPr="002375F4" w:rsidRDefault="00B84020" w:rsidP="00B84020">
      <w:pPr>
        <w:pStyle w:val="Corpsdetexte"/>
      </w:pPr>
      <w:r w:rsidRPr="002375F4">
        <w:t>Montant de l’offre [ENTREPRISE 1] (V1) : [MONTANT €] HT.</w:t>
      </w:r>
    </w:p>
    <w:p w14:paraId="6F6EA931" w14:textId="3D70A963" w:rsidR="00B84020" w:rsidRPr="002375F4" w:rsidRDefault="00B84020" w:rsidP="00B84020">
      <w:pPr>
        <w:pStyle w:val="Corpsdetexte"/>
      </w:pPr>
      <w:r w:rsidRPr="002375F4">
        <w:t>Écart vs estimation MOE ([MONTANT TOTAL €]) : [+/- X %] ([+/- MONTANT €]).</w:t>
      </w:r>
    </w:p>
    <w:p w14:paraId="464EEF7F" w14:textId="7CCD6A29" w:rsidR="00B84020" w:rsidRPr="002375F4" w:rsidRDefault="00B84020" w:rsidP="00B84020">
      <w:pPr>
        <w:pStyle w:val="Corpsdetexte"/>
      </w:pPr>
      <w:r w:rsidRPr="002375F4">
        <w:t>Décomposition par poste :</w:t>
      </w:r>
    </w:p>
    <w:p w14:paraId="677BD88F" w14:textId="65674856" w:rsidR="00B84020" w:rsidRPr="002375F4" w:rsidRDefault="00B84020" w:rsidP="00B84020">
      <w:pPr>
        <w:pStyle w:val="Listepuces"/>
      </w:pPr>
      <w:r w:rsidRPr="002375F4">
        <w:t>[POSTE 1] : [MONTANT €] – écart : [+/- X %]</w:t>
      </w:r>
    </w:p>
    <w:p w14:paraId="51A4039D" w14:textId="4A2423BD" w:rsidR="00B84020" w:rsidRPr="002375F4" w:rsidRDefault="00B84020" w:rsidP="00B84020">
      <w:pPr>
        <w:pStyle w:val="Listepuces"/>
      </w:pPr>
      <w:r w:rsidRPr="002375F4">
        <w:t>[POSTE 2] : [MONTANT €] – écart : [+/- X %]</w:t>
      </w:r>
    </w:p>
    <w:p w14:paraId="5340B9F1" w14:textId="713D243C" w:rsidR="00B84020" w:rsidRPr="002375F4" w:rsidRDefault="00B84020" w:rsidP="00B84020">
      <w:pPr>
        <w:pStyle w:val="Listepuces"/>
      </w:pPr>
      <w:r w:rsidRPr="002375F4">
        <w:t>[POSTE 3] : [MONTANT €] – écart : [+/- X %]</w:t>
      </w:r>
    </w:p>
    <w:p w14:paraId="0BEB702C" w14:textId="0BA85139" w:rsidR="00B84020" w:rsidRPr="002375F4" w:rsidRDefault="00B84020" w:rsidP="00B84020">
      <w:pPr>
        <w:pStyle w:val="Corpsdetexte"/>
      </w:pPr>
      <w:r w:rsidRPr="002375F4">
        <w:t xml:space="preserve">Postes </w:t>
      </w:r>
      <w:proofErr w:type="spellStart"/>
      <w:r w:rsidRPr="002375F4">
        <w:t>sur-évalués</w:t>
      </w:r>
      <w:proofErr w:type="spellEnd"/>
      <w:r w:rsidRPr="002375F4">
        <w:t xml:space="preserve"> / sous-évalués : [À COMMENTER].</w:t>
      </w:r>
    </w:p>
    <w:p w14:paraId="7ACC29C9" w14:textId="385ABC02" w:rsidR="0021380C" w:rsidRPr="002375F4" w:rsidRDefault="00B84020" w:rsidP="00B84020">
      <w:pPr>
        <w:pStyle w:val="Corpsdetexte"/>
      </w:pPr>
      <w:r w:rsidRPr="002375F4">
        <w:t>Conditions financières particulières (révision de prix, retenue de garantie, échéancier) : [PRÉCISER].</w:t>
      </w:r>
    </w:p>
    <w:p w14:paraId="2AAA38C2" w14:textId="77777777" w:rsidR="00EB3011" w:rsidRPr="002375F4" w:rsidRDefault="00EB3011" w:rsidP="00DB6D8A">
      <w:pPr>
        <w:pStyle w:val="Corpsdetexte"/>
      </w:pPr>
    </w:p>
    <w:p w14:paraId="342896E1" w14:textId="77777777" w:rsidR="00B84020" w:rsidRPr="002375F4" w:rsidRDefault="0021380C" w:rsidP="0021380C">
      <w:pPr>
        <w:pStyle w:val="Titre3"/>
      </w:pPr>
      <w:r w:rsidRPr="002375F4">
        <w:t>Analyse des variantes</w:t>
      </w:r>
    </w:p>
    <w:p w14:paraId="793C18AC" w14:textId="2C437D3F" w:rsidR="00B84020" w:rsidRPr="002375F4" w:rsidRDefault="00B84020" w:rsidP="00B84020">
      <w:pPr>
        <w:pStyle w:val="Corpsdetexte"/>
      </w:pPr>
      <w:r w:rsidRPr="002375F4">
        <w:t>[ENTREPRISE 1] propose les variantes suivantes :</w:t>
      </w:r>
    </w:p>
    <w:p w14:paraId="3F2D5920" w14:textId="08BA96E9" w:rsidR="00B84020" w:rsidRPr="002375F4" w:rsidRDefault="00B84020" w:rsidP="00B84020">
      <w:pPr>
        <w:pStyle w:val="Listepuces"/>
      </w:pPr>
      <w:r w:rsidRPr="002375F4">
        <w:t>Variante 1 — [INTITULÉ] : [DESCRIPTION] — impact financier : [+/- MONTANT €] — avis MOE : [FAVORABLE / DÉFAVORABLE / À ÉTUDIER].</w:t>
      </w:r>
    </w:p>
    <w:p w14:paraId="31EE53A0" w14:textId="7FAA312C" w:rsidR="00B84020" w:rsidRPr="002375F4" w:rsidRDefault="00B84020" w:rsidP="00B84020">
      <w:pPr>
        <w:pStyle w:val="Listepuces"/>
      </w:pPr>
      <w:r w:rsidRPr="002375F4">
        <w:t>Variante 2 — [INTITULÉ] : [DESCRIPTION] — impact financier : [+/- MONTANT €] — avis MOE : [FAVORABLE / DÉFAVORABLE / À ÉTUDIER].</w:t>
      </w:r>
    </w:p>
    <w:p w14:paraId="58C0A86B" w14:textId="5B85AA97" w:rsidR="0021380C" w:rsidRPr="002375F4" w:rsidRDefault="00B84020" w:rsidP="00B84020">
      <w:pPr>
        <w:pStyle w:val="Corpsdetexte"/>
      </w:pPr>
      <w:r w:rsidRPr="002375F4">
        <w:t>Synthèse variantes : [À COMPLÉTER — variantes à retenir / écarter et justification].</w:t>
      </w:r>
    </w:p>
    <w:p w14:paraId="24935206" w14:textId="77777777" w:rsidR="00EB3011" w:rsidRPr="002375F4" w:rsidRDefault="00EB3011" w:rsidP="00DB6D8A">
      <w:pPr>
        <w:pStyle w:val="Corpsdetexte"/>
      </w:pPr>
    </w:p>
    <w:p w14:paraId="43027BC5" w14:textId="64C14BA4" w:rsidR="0021380C" w:rsidRPr="002375F4" w:rsidRDefault="0021380C" w:rsidP="0021380C">
      <w:pPr>
        <w:pStyle w:val="Titre3"/>
      </w:pPr>
      <w:r w:rsidRPr="002375F4">
        <w:t xml:space="preserve">Questions à poser à </w:t>
      </w:r>
      <w:r w:rsidR="00961CB3" w:rsidRPr="002375F4">
        <w:rPr>
          <w:rFonts w:cs="Segoe UI"/>
        </w:rPr>
        <w:t>[ENTREPRISE 1]</w:t>
      </w:r>
    </w:p>
    <w:p w14:paraId="07C70750" w14:textId="77777777" w:rsidR="00CC1247" w:rsidRPr="002375F4" w:rsidRDefault="00CC1247" w:rsidP="00CC1247">
      <w:pPr>
        <w:pStyle w:val="Corpsdetexte"/>
      </w:pPr>
      <w:r w:rsidRPr="002375F4">
        <w:t>Cf. tableau joint en annexe</w:t>
      </w:r>
    </w:p>
    <w:p w14:paraId="1F4F3B32" w14:textId="77777777" w:rsidR="00EB3011" w:rsidRPr="002375F4" w:rsidRDefault="00EB3011" w:rsidP="00DB6D8A">
      <w:pPr>
        <w:pStyle w:val="Corpsdetexte"/>
      </w:pPr>
    </w:p>
    <w:p w14:paraId="5E7DCBBD" w14:textId="2314B088" w:rsidR="0021380C" w:rsidRPr="002375F4" w:rsidRDefault="00961CB3" w:rsidP="0021380C">
      <w:pPr>
        <w:pStyle w:val="Titre2"/>
      </w:pPr>
      <w:bookmarkStart w:id="17" w:name="_Toc230098953"/>
      <w:r w:rsidRPr="002375F4">
        <w:t>Analyse de l’offre [ENTREPRISE 2]</w:t>
      </w:r>
      <w:bookmarkEnd w:id="17"/>
    </w:p>
    <w:p w14:paraId="28F77D6A" w14:textId="77777777" w:rsidR="00B84020" w:rsidRPr="002375F4" w:rsidRDefault="0021380C" w:rsidP="0021380C">
      <w:pPr>
        <w:pStyle w:val="Titre3"/>
      </w:pPr>
      <w:r w:rsidRPr="002375F4">
        <w:t>Analyse technique</w:t>
      </w:r>
    </w:p>
    <w:p w14:paraId="3088A18D" w14:textId="188B097B" w:rsidR="00B84020" w:rsidRPr="002375F4" w:rsidRDefault="00B84020" w:rsidP="00B84020">
      <w:pPr>
        <w:pStyle w:val="Corpsdetexte"/>
      </w:pPr>
      <w:r w:rsidRPr="002375F4">
        <w:lastRenderedPageBreak/>
        <w:t>L’offre de [ENTREPRISE 2] présente les caractéristiques techniques suivantes : [PRÉSENTATION GÉNÉRALE DE L’OFFRE].</w:t>
      </w:r>
    </w:p>
    <w:p w14:paraId="26DA0418" w14:textId="50C1A94C" w:rsidR="00B84020" w:rsidRPr="002375F4" w:rsidRDefault="00B84020" w:rsidP="00B84020">
      <w:pPr>
        <w:pStyle w:val="Corpsdetexte"/>
      </w:pPr>
      <w:r w:rsidRPr="002375F4">
        <w:t>Points forts identifiés :</w:t>
      </w:r>
    </w:p>
    <w:p w14:paraId="49ABADE7" w14:textId="32C0BB31" w:rsidR="00B84020" w:rsidRPr="002375F4" w:rsidRDefault="00B84020" w:rsidP="00B84020">
      <w:pPr>
        <w:pStyle w:val="Listepuces"/>
      </w:pPr>
      <w:r w:rsidRPr="002375F4">
        <w:t>[POINT FORT 1]</w:t>
      </w:r>
    </w:p>
    <w:p w14:paraId="68B86C9B" w14:textId="489CFD3B" w:rsidR="00B84020" w:rsidRPr="002375F4" w:rsidRDefault="00B84020" w:rsidP="00B84020">
      <w:pPr>
        <w:pStyle w:val="Listepuces"/>
      </w:pPr>
      <w:r w:rsidRPr="002375F4">
        <w:t>[POINT FORT 2]</w:t>
      </w:r>
    </w:p>
    <w:p w14:paraId="512C1F4A" w14:textId="730A2EF5" w:rsidR="00B84020" w:rsidRPr="002375F4" w:rsidRDefault="00B84020" w:rsidP="00B84020">
      <w:pPr>
        <w:pStyle w:val="Listepuces"/>
      </w:pPr>
      <w:r w:rsidRPr="002375F4">
        <w:t>[POINT FORT 3]</w:t>
      </w:r>
    </w:p>
    <w:p w14:paraId="33F42240" w14:textId="2D0C6FDC" w:rsidR="00B84020" w:rsidRPr="002375F4" w:rsidRDefault="00B84020" w:rsidP="00B84020">
      <w:pPr>
        <w:pStyle w:val="Corpsdetexte"/>
      </w:pPr>
      <w:r w:rsidRPr="002375F4">
        <w:t>Points de vigilance / réserves :</w:t>
      </w:r>
    </w:p>
    <w:p w14:paraId="017CC478" w14:textId="0483161E" w:rsidR="00B84020" w:rsidRPr="002375F4" w:rsidRDefault="00B84020" w:rsidP="00B84020">
      <w:pPr>
        <w:pStyle w:val="Listepuces"/>
      </w:pPr>
      <w:r w:rsidRPr="002375F4">
        <w:t>[POINT DE VIGILANCE 1]</w:t>
      </w:r>
    </w:p>
    <w:p w14:paraId="68FC3B48" w14:textId="240F7EB6" w:rsidR="00B84020" w:rsidRPr="002375F4" w:rsidRDefault="00B84020" w:rsidP="00B84020">
      <w:pPr>
        <w:pStyle w:val="Listepuces"/>
      </w:pPr>
      <w:r w:rsidRPr="002375F4">
        <w:t>[POINT DE VIGILANCE 2]</w:t>
      </w:r>
    </w:p>
    <w:p w14:paraId="3FB75D77" w14:textId="4BC1E85E" w:rsidR="00B84020" w:rsidRPr="002375F4" w:rsidRDefault="00B84020" w:rsidP="00B84020">
      <w:pPr>
        <w:pStyle w:val="Corpsdetexte"/>
      </w:pPr>
      <w:r w:rsidRPr="002375F4">
        <w:t>Conformité au DCE : [CONFORME / NON CONFORME / RÉSERVES — préciser].</w:t>
      </w:r>
    </w:p>
    <w:p w14:paraId="0817651B" w14:textId="69E63620" w:rsidR="00B84020" w:rsidRPr="002375F4" w:rsidRDefault="00B84020" w:rsidP="00B84020">
      <w:pPr>
        <w:pStyle w:val="Corpsdetexte"/>
      </w:pPr>
      <w:r w:rsidRPr="002375F4">
        <w:t>Planning proposé : [DURÉE D’EXÉCUTION] – cohérence avec le planning MOE : [OUI / NON – préciser].</w:t>
      </w:r>
    </w:p>
    <w:p w14:paraId="1AFDF4F2" w14:textId="5B9BEE72" w:rsidR="0021380C" w:rsidRPr="002375F4" w:rsidRDefault="00B84020" w:rsidP="00B84020">
      <w:pPr>
        <w:pStyle w:val="Corpsdetexte"/>
      </w:pPr>
      <w:r w:rsidRPr="002375F4">
        <w:t>Sous-traitants pressentis : [LISTE DES SOUS-TRAITANTS].</w:t>
      </w:r>
    </w:p>
    <w:p w14:paraId="69D779D3" w14:textId="77777777" w:rsidR="0021380C" w:rsidRPr="002375F4" w:rsidRDefault="0021380C" w:rsidP="0021380C">
      <w:pPr>
        <w:pStyle w:val="Corpsdetexte"/>
      </w:pPr>
    </w:p>
    <w:p w14:paraId="038341AD" w14:textId="77777777" w:rsidR="00B84020" w:rsidRPr="002375F4" w:rsidRDefault="0021380C" w:rsidP="0021380C">
      <w:pPr>
        <w:pStyle w:val="Titre3"/>
      </w:pPr>
      <w:r w:rsidRPr="002375F4">
        <w:t>Analyse financière</w:t>
      </w:r>
    </w:p>
    <w:p w14:paraId="61EF31E9" w14:textId="226E7B77" w:rsidR="00B84020" w:rsidRPr="002375F4" w:rsidRDefault="00B84020" w:rsidP="00B84020">
      <w:pPr>
        <w:pStyle w:val="Corpsdetexte"/>
      </w:pPr>
      <w:r w:rsidRPr="002375F4">
        <w:t>Montant de l’offre [ENTREPRISE 2] (V1) : [MONTANT €] HT.</w:t>
      </w:r>
    </w:p>
    <w:p w14:paraId="1EB0A54E" w14:textId="3397CF0F" w:rsidR="00B84020" w:rsidRPr="002375F4" w:rsidRDefault="00B84020" w:rsidP="00B84020">
      <w:pPr>
        <w:pStyle w:val="Corpsdetexte"/>
      </w:pPr>
      <w:r w:rsidRPr="002375F4">
        <w:t>Écart vs estimation MOE ([MONTANT TOTAL €]) : [+/- X %] ([+/- MONTANT €]).</w:t>
      </w:r>
    </w:p>
    <w:p w14:paraId="6E358A1A" w14:textId="75357404" w:rsidR="00B84020" w:rsidRPr="002375F4" w:rsidRDefault="00B84020" w:rsidP="00B84020">
      <w:pPr>
        <w:pStyle w:val="Corpsdetexte"/>
      </w:pPr>
      <w:r w:rsidRPr="002375F4">
        <w:t>Décomposition par poste :</w:t>
      </w:r>
    </w:p>
    <w:p w14:paraId="4EBE0B07" w14:textId="56BB6599" w:rsidR="00B84020" w:rsidRPr="002375F4" w:rsidRDefault="00B84020" w:rsidP="00B84020">
      <w:pPr>
        <w:pStyle w:val="Listepuces"/>
      </w:pPr>
      <w:r w:rsidRPr="002375F4">
        <w:t>[POSTE 1] : [MONTANT €] – écart : [+/- X %]</w:t>
      </w:r>
    </w:p>
    <w:p w14:paraId="717B4B37" w14:textId="2A24542D" w:rsidR="00B84020" w:rsidRPr="002375F4" w:rsidRDefault="00B84020" w:rsidP="00B84020">
      <w:pPr>
        <w:pStyle w:val="Listepuces"/>
      </w:pPr>
      <w:r w:rsidRPr="002375F4">
        <w:t>[POSTE 2] : [MONTANT €] – écart : [+/- X %]</w:t>
      </w:r>
    </w:p>
    <w:p w14:paraId="2A21F4D6" w14:textId="51DEF574" w:rsidR="00B84020" w:rsidRPr="002375F4" w:rsidRDefault="00B84020" w:rsidP="00B84020">
      <w:pPr>
        <w:pStyle w:val="Listepuces"/>
      </w:pPr>
      <w:r w:rsidRPr="002375F4">
        <w:t>[POSTE 3] : [MONTANT €] – écart : [+/- X %]</w:t>
      </w:r>
    </w:p>
    <w:p w14:paraId="5E409F13" w14:textId="1BA528FB" w:rsidR="00B84020" w:rsidRPr="002375F4" w:rsidRDefault="00B84020" w:rsidP="00B84020">
      <w:pPr>
        <w:pStyle w:val="Corpsdetexte"/>
      </w:pPr>
      <w:r w:rsidRPr="002375F4">
        <w:t xml:space="preserve">Postes </w:t>
      </w:r>
      <w:proofErr w:type="spellStart"/>
      <w:r w:rsidRPr="002375F4">
        <w:t>sur-évalués</w:t>
      </w:r>
      <w:proofErr w:type="spellEnd"/>
      <w:r w:rsidRPr="002375F4">
        <w:t xml:space="preserve"> / sous-évalués : [À COMMENTER].</w:t>
      </w:r>
    </w:p>
    <w:p w14:paraId="1BAA9A58" w14:textId="2AD8E7C8" w:rsidR="0021380C" w:rsidRPr="002375F4" w:rsidRDefault="00B84020" w:rsidP="00B84020">
      <w:pPr>
        <w:pStyle w:val="Corpsdetexte"/>
      </w:pPr>
      <w:r w:rsidRPr="002375F4">
        <w:t>Conditions financières particulières (révision de prix, retenue de garantie, échéancier) : [PRÉCISER].</w:t>
      </w:r>
    </w:p>
    <w:p w14:paraId="7AEFDECF" w14:textId="77777777" w:rsidR="0021380C" w:rsidRPr="002375F4" w:rsidRDefault="0021380C" w:rsidP="0021380C">
      <w:pPr>
        <w:pStyle w:val="Corpsdetexte"/>
      </w:pPr>
    </w:p>
    <w:p w14:paraId="5CD124BA" w14:textId="77777777" w:rsidR="00B84020" w:rsidRPr="002375F4" w:rsidRDefault="0021380C" w:rsidP="0021380C">
      <w:pPr>
        <w:pStyle w:val="Titre3"/>
      </w:pPr>
      <w:r w:rsidRPr="002375F4">
        <w:t>Analyse des variantes</w:t>
      </w:r>
    </w:p>
    <w:p w14:paraId="0AFD2924" w14:textId="4032180B" w:rsidR="00B84020" w:rsidRPr="002375F4" w:rsidRDefault="00B84020" w:rsidP="00B84020">
      <w:pPr>
        <w:pStyle w:val="Corpsdetexte"/>
      </w:pPr>
      <w:r w:rsidRPr="002375F4">
        <w:t>[ENTREPRISE 2] propose les variantes suivantes :</w:t>
      </w:r>
    </w:p>
    <w:p w14:paraId="5F8366D5" w14:textId="3E096F3C" w:rsidR="00B84020" w:rsidRPr="002375F4" w:rsidRDefault="00B84020" w:rsidP="00B84020">
      <w:pPr>
        <w:pStyle w:val="Listepuces"/>
      </w:pPr>
      <w:r w:rsidRPr="002375F4">
        <w:t>Variante 1 — [INTITULÉ] : [DESCRIPTION] — impact financier : [+/- MONTANT €] — avis MOE : [FAVORABLE / DÉFAVORABLE / À ÉTUDIER].</w:t>
      </w:r>
    </w:p>
    <w:p w14:paraId="78EA87B5" w14:textId="3B44F54D" w:rsidR="00B84020" w:rsidRPr="002375F4" w:rsidRDefault="00B84020" w:rsidP="00B84020">
      <w:pPr>
        <w:pStyle w:val="Listepuces"/>
      </w:pPr>
      <w:r w:rsidRPr="002375F4">
        <w:t>Variante 2 — [INTITULÉ] : [DESCRIPTION] — impact financier : [+/- MONTANT €] — avis MOE : [FAVORABLE / DÉFAVORABLE / À ÉTUDIER].</w:t>
      </w:r>
    </w:p>
    <w:p w14:paraId="5F4397EB" w14:textId="2AD6438F" w:rsidR="0021380C" w:rsidRPr="002375F4" w:rsidRDefault="00B84020" w:rsidP="00B84020">
      <w:pPr>
        <w:pStyle w:val="Corpsdetexte"/>
      </w:pPr>
      <w:r w:rsidRPr="002375F4">
        <w:t>Synthèse variantes : [À COMPLÉTER — variantes à retenir / écarter et justification].</w:t>
      </w:r>
    </w:p>
    <w:p w14:paraId="3F2801CA" w14:textId="77777777" w:rsidR="0021380C" w:rsidRPr="002375F4" w:rsidRDefault="0021380C" w:rsidP="0021380C">
      <w:pPr>
        <w:pStyle w:val="Corpsdetexte"/>
      </w:pPr>
    </w:p>
    <w:p w14:paraId="7CD9800A" w14:textId="0C5B58C5" w:rsidR="0021380C" w:rsidRPr="002375F4" w:rsidRDefault="0021380C" w:rsidP="0021380C">
      <w:pPr>
        <w:pStyle w:val="Titre3"/>
      </w:pPr>
      <w:r w:rsidRPr="002375F4">
        <w:t xml:space="preserve">Questions à poser à </w:t>
      </w:r>
      <w:r w:rsidR="00961CB3" w:rsidRPr="002375F4">
        <w:rPr>
          <w:rFonts w:cs="Segoe UI"/>
        </w:rPr>
        <w:t>[ENTREPRISE 2]</w:t>
      </w:r>
    </w:p>
    <w:p w14:paraId="797046B3" w14:textId="77777777" w:rsidR="00CC1247" w:rsidRPr="002375F4" w:rsidRDefault="00CC1247" w:rsidP="00CC1247">
      <w:pPr>
        <w:pStyle w:val="Corpsdetexte"/>
      </w:pPr>
      <w:r w:rsidRPr="002375F4">
        <w:t>Cf. tableau joint en annexe</w:t>
      </w:r>
    </w:p>
    <w:p w14:paraId="3F1201C9" w14:textId="77777777" w:rsidR="0021380C" w:rsidRPr="002375F4" w:rsidRDefault="0021380C" w:rsidP="0021380C">
      <w:pPr>
        <w:pStyle w:val="Corpsdetexte"/>
      </w:pPr>
    </w:p>
    <w:p w14:paraId="0E3AD81E" w14:textId="05B44617" w:rsidR="0021380C" w:rsidRPr="002375F4" w:rsidRDefault="00961CB3" w:rsidP="0021380C">
      <w:pPr>
        <w:pStyle w:val="Titre2"/>
      </w:pPr>
      <w:bookmarkStart w:id="18" w:name="_Toc230098954"/>
      <w:r w:rsidRPr="002375F4">
        <w:t>Analyse de l’offre [ENTREPRISE 3]</w:t>
      </w:r>
      <w:bookmarkEnd w:id="18"/>
    </w:p>
    <w:p w14:paraId="14B80621" w14:textId="77777777" w:rsidR="00B84020" w:rsidRPr="002375F4" w:rsidRDefault="0021380C" w:rsidP="0021380C">
      <w:pPr>
        <w:pStyle w:val="Titre3"/>
      </w:pPr>
      <w:r w:rsidRPr="002375F4">
        <w:t>Analyse technique</w:t>
      </w:r>
    </w:p>
    <w:p w14:paraId="45A6F08C" w14:textId="7CD8656D" w:rsidR="00B84020" w:rsidRPr="002375F4" w:rsidRDefault="00B84020" w:rsidP="00B84020">
      <w:pPr>
        <w:pStyle w:val="Corpsdetexte"/>
      </w:pPr>
      <w:r w:rsidRPr="002375F4">
        <w:lastRenderedPageBreak/>
        <w:t>L’offre de [ENTREPRISE 3] présente les caractéristiques techniques suivantes : [PRÉSENTATION GÉNÉRALE DE L’OFFRE].</w:t>
      </w:r>
    </w:p>
    <w:p w14:paraId="22EA77D3" w14:textId="5F6BCD11" w:rsidR="00B84020" w:rsidRPr="002375F4" w:rsidRDefault="00B84020" w:rsidP="00B84020">
      <w:pPr>
        <w:pStyle w:val="Corpsdetexte"/>
      </w:pPr>
      <w:r w:rsidRPr="002375F4">
        <w:t>Points forts identifiés :</w:t>
      </w:r>
    </w:p>
    <w:p w14:paraId="431D63AC" w14:textId="7510DC90" w:rsidR="00B84020" w:rsidRPr="002375F4" w:rsidRDefault="00B84020" w:rsidP="00B84020">
      <w:pPr>
        <w:pStyle w:val="Listepuces"/>
      </w:pPr>
      <w:r w:rsidRPr="002375F4">
        <w:t>[POINT FORT 1]</w:t>
      </w:r>
    </w:p>
    <w:p w14:paraId="385E2590" w14:textId="6E0B5088" w:rsidR="00B84020" w:rsidRPr="002375F4" w:rsidRDefault="00B84020" w:rsidP="00B84020">
      <w:pPr>
        <w:pStyle w:val="Listepuces"/>
      </w:pPr>
      <w:r w:rsidRPr="002375F4">
        <w:t>[POINT FORT 2]</w:t>
      </w:r>
    </w:p>
    <w:p w14:paraId="19E6642B" w14:textId="55690127" w:rsidR="00B84020" w:rsidRPr="002375F4" w:rsidRDefault="00B84020" w:rsidP="00B84020">
      <w:pPr>
        <w:pStyle w:val="Listepuces"/>
      </w:pPr>
      <w:r w:rsidRPr="002375F4">
        <w:t>[POINT FORT 3]</w:t>
      </w:r>
    </w:p>
    <w:p w14:paraId="3C023BDB" w14:textId="06C6F660" w:rsidR="00B84020" w:rsidRPr="002375F4" w:rsidRDefault="00B84020" w:rsidP="00B84020">
      <w:pPr>
        <w:pStyle w:val="Corpsdetexte"/>
      </w:pPr>
      <w:r w:rsidRPr="002375F4">
        <w:t>Points de vigilance / réserves :</w:t>
      </w:r>
    </w:p>
    <w:p w14:paraId="219EC18C" w14:textId="1012CAFE" w:rsidR="00B84020" w:rsidRPr="002375F4" w:rsidRDefault="00B84020" w:rsidP="00B84020">
      <w:pPr>
        <w:pStyle w:val="Listepuces"/>
      </w:pPr>
      <w:r w:rsidRPr="002375F4">
        <w:t>[POINT DE VIGILANCE 1]</w:t>
      </w:r>
    </w:p>
    <w:p w14:paraId="5EB4C945" w14:textId="3306A96E" w:rsidR="00B84020" w:rsidRPr="002375F4" w:rsidRDefault="00B84020" w:rsidP="00B84020">
      <w:pPr>
        <w:pStyle w:val="Listepuces"/>
      </w:pPr>
      <w:r w:rsidRPr="002375F4">
        <w:t>[POINT DE VIGILANCE 2]</w:t>
      </w:r>
    </w:p>
    <w:p w14:paraId="2BBBBB7F" w14:textId="259EF8A0" w:rsidR="00B84020" w:rsidRPr="002375F4" w:rsidRDefault="00B84020" w:rsidP="00B84020">
      <w:pPr>
        <w:pStyle w:val="Corpsdetexte"/>
      </w:pPr>
      <w:r w:rsidRPr="002375F4">
        <w:t>Conformité au DCE : [CONFORME / NON CONFORME / RÉSERVES — préciser].</w:t>
      </w:r>
    </w:p>
    <w:p w14:paraId="2E57A8D6" w14:textId="1285A29A" w:rsidR="00B84020" w:rsidRPr="002375F4" w:rsidRDefault="00B84020" w:rsidP="00B84020">
      <w:pPr>
        <w:pStyle w:val="Corpsdetexte"/>
      </w:pPr>
      <w:r w:rsidRPr="002375F4">
        <w:t>Planning proposé : [DURÉE D’EXÉCUTION] – cohérence avec le planning MOE : [OUI / NON – préciser].</w:t>
      </w:r>
    </w:p>
    <w:p w14:paraId="02819C97" w14:textId="7B1D4E74" w:rsidR="0021380C" w:rsidRPr="002375F4" w:rsidRDefault="00B84020" w:rsidP="00B84020">
      <w:pPr>
        <w:pStyle w:val="Corpsdetexte"/>
      </w:pPr>
      <w:r w:rsidRPr="002375F4">
        <w:t>Sous-traitants pressentis : [LISTE DES SOUS-TRAITANTS].</w:t>
      </w:r>
    </w:p>
    <w:p w14:paraId="41610E58" w14:textId="77777777" w:rsidR="0021380C" w:rsidRPr="002375F4" w:rsidRDefault="0021380C" w:rsidP="0021380C">
      <w:pPr>
        <w:pStyle w:val="Corpsdetexte"/>
      </w:pPr>
    </w:p>
    <w:p w14:paraId="739CF3A4" w14:textId="77777777" w:rsidR="00B84020" w:rsidRPr="002375F4" w:rsidRDefault="0021380C" w:rsidP="0021380C">
      <w:pPr>
        <w:pStyle w:val="Titre3"/>
      </w:pPr>
      <w:r w:rsidRPr="002375F4">
        <w:t>Analyse financière</w:t>
      </w:r>
    </w:p>
    <w:p w14:paraId="0AA7DA90" w14:textId="000FA797" w:rsidR="00B84020" w:rsidRPr="002375F4" w:rsidRDefault="00B84020" w:rsidP="00B84020">
      <w:pPr>
        <w:pStyle w:val="Corpsdetexte"/>
      </w:pPr>
      <w:r w:rsidRPr="002375F4">
        <w:t>Montant de l’offre [ENTREPRISE 3] (V1) : [MONTANT €] HT.</w:t>
      </w:r>
    </w:p>
    <w:p w14:paraId="055C1CF8" w14:textId="7A939429" w:rsidR="00B84020" w:rsidRPr="002375F4" w:rsidRDefault="00B84020" w:rsidP="00B84020">
      <w:pPr>
        <w:pStyle w:val="Corpsdetexte"/>
      </w:pPr>
      <w:r w:rsidRPr="002375F4">
        <w:t>Écart vs estimation MOE ([MONTANT TOTAL €]) : [+/- X %] ([+/- MONTANT €]).</w:t>
      </w:r>
    </w:p>
    <w:p w14:paraId="13EE8F2D" w14:textId="4ABE6601" w:rsidR="00B84020" w:rsidRPr="002375F4" w:rsidRDefault="00B84020" w:rsidP="00B84020">
      <w:pPr>
        <w:pStyle w:val="Corpsdetexte"/>
      </w:pPr>
      <w:r w:rsidRPr="002375F4">
        <w:t>Décomposition par poste :</w:t>
      </w:r>
    </w:p>
    <w:p w14:paraId="3DA62EAE" w14:textId="27FC44F7" w:rsidR="00B84020" w:rsidRPr="002375F4" w:rsidRDefault="00B84020" w:rsidP="00B84020">
      <w:pPr>
        <w:pStyle w:val="Listepuces"/>
      </w:pPr>
      <w:r w:rsidRPr="002375F4">
        <w:t>[POSTE 1] : [MONTANT €] – écart : [+/- X %]</w:t>
      </w:r>
    </w:p>
    <w:p w14:paraId="72149BD5" w14:textId="0FAEBD70" w:rsidR="00B84020" w:rsidRPr="002375F4" w:rsidRDefault="00B84020" w:rsidP="00B84020">
      <w:pPr>
        <w:pStyle w:val="Listepuces"/>
      </w:pPr>
      <w:r w:rsidRPr="002375F4">
        <w:t>[POSTE 2] : [MONTANT €] – écart : [+/- X %]</w:t>
      </w:r>
    </w:p>
    <w:p w14:paraId="5262C4F4" w14:textId="2B338225" w:rsidR="00B84020" w:rsidRPr="002375F4" w:rsidRDefault="00B84020" w:rsidP="00B84020">
      <w:pPr>
        <w:pStyle w:val="Listepuces"/>
      </w:pPr>
      <w:r w:rsidRPr="002375F4">
        <w:t>[POSTE 3] : [MONTANT €] – écart : [+/- X %]</w:t>
      </w:r>
    </w:p>
    <w:p w14:paraId="633602F5" w14:textId="1B6A26E4" w:rsidR="00B84020" w:rsidRPr="002375F4" w:rsidRDefault="00B84020" w:rsidP="00B84020">
      <w:pPr>
        <w:pStyle w:val="Corpsdetexte"/>
      </w:pPr>
      <w:r w:rsidRPr="002375F4">
        <w:t xml:space="preserve">Postes </w:t>
      </w:r>
      <w:proofErr w:type="spellStart"/>
      <w:r w:rsidRPr="002375F4">
        <w:t>sur-évalués</w:t>
      </w:r>
      <w:proofErr w:type="spellEnd"/>
      <w:r w:rsidRPr="002375F4">
        <w:t xml:space="preserve"> / sous-évalués : [À COMMENTER].</w:t>
      </w:r>
    </w:p>
    <w:p w14:paraId="4370165F" w14:textId="615DB6AD" w:rsidR="0021380C" w:rsidRPr="002375F4" w:rsidRDefault="00B84020" w:rsidP="00B84020">
      <w:pPr>
        <w:pStyle w:val="Corpsdetexte"/>
      </w:pPr>
      <w:r w:rsidRPr="002375F4">
        <w:t>Conditions financières particulières (révision de prix, retenue de garantie, échéancier) : [PRÉCISER].</w:t>
      </w:r>
    </w:p>
    <w:p w14:paraId="3E17012B" w14:textId="77777777" w:rsidR="0021380C" w:rsidRPr="002375F4" w:rsidRDefault="0021380C" w:rsidP="0021380C">
      <w:pPr>
        <w:pStyle w:val="Corpsdetexte"/>
      </w:pPr>
    </w:p>
    <w:p w14:paraId="4191A313" w14:textId="77777777" w:rsidR="00B84020" w:rsidRPr="002375F4" w:rsidRDefault="0021380C" w:rsidP="0021380C">
      <w:pPr>
        <w:pStyle w:val="Titre3"/>
      </w:pPr>
      <w:r w:rsidRPr="002375F4">
        <w:t>Analyse des variantes</w:t>
      </w:r>
    </w:p>
    <w:p w14:paraId="066C46E7" w14:textId="3340372E" w:rsidR="00B84020" w:rsidRPr="002375F4" w:rsidRDefault="00B84020" w:rsidP="00B84020">
      <w:pPr>
        <w:pStyle w:val="Corpsdetexte"/>
      </w:pPr>
      <w:r w:rsidRPr="002375F4">
        <w:t>[ENTREPRISE 3] propose les variantes suivantes :</w:t>
      </w:r>
    </w:p>
    <w:p w14:paraId="0D7AC891" w14:textId="09366278" w:rsidR="00B84020" w:rsidRPr="002375F4" w:rsidRDefault="00B84020" w:rsidP="00B84020">
      <w:pPr>
        <w:pStyle w:val="Listepuces"/>
      </w:pPr>
      <w:r w:rsidRPr="002375F4">
        <w:t>Variante 1 — [INTITULÉ] : [DESCRIPTION] — impact financier : [+/- MONTANT €] — avis MOE : [FAVORABLE / DÉFAVORABLE / À ÉTUDIER].</w:t>
      </w:r>
    </w:p>
    <w:p w14:paraId="58FF2191" w14:textId="6118BF96" w:rsidR="00B84020" w:rsidRPr="002375F4" w:rsidRDefault="00B84020" w:rsidP="00B84020">
      <w:pPr>
        <w:pStyle w:val="Listepuces"/>
      </w:pPr>
      <w:r w:rsidRPr="002375F4">
        <w:t>Variante 2 — [INTITULÉ] : [DESCRIPTION] — impact financier : [+/- MONTANT €] — avis MOE : [FAVORABLE / DÉFAVORABLE / À ÉTUDIER].</w:t>
      </w:r>
    </w:p>
    <w:p w14:paraId="1394B37A" w14:textId="28E7A058" w:rsidR="0021380C" w:rsidRPr="002375F4" w:rsidRDefault="00B84020" w:rsidP="00B84020">
      <w:pPr>
        <w:pStyle w:val="Corpsdetexte"/>
      </w:pPr>
      <w:r w:rsidRPr="002375F4">
        <w:t>Synthèse variantes : [À COMPLÉTER — variantes à retenir / écarter et justification].</w:t>
      </w:r>
    </w:p>
    <w:p w14:paraId="4AB61587" w14:textId="77777777" w:rsidR="0021380C" w:rsidRPr="002375F4" w:rsidRDefault="0021380C" w:rsidP="0021380C">
      <w:pPr>
        <w:pStyle w:val="Corpsdetexte"/>
      </w:pPr>
    </w:p>
    <w:p w14:paraId="4664BD73" w14:textId="7CAEB725" w:rsidR="0021380C" w:rsidRPr="002375F4" w:rsidRDefault="0021380C" w:rsidP="0021380C">
      <w:pPr>
        <w:pStyle w:val="Titre3"/>
      </w:pPr>
      <w:r w:rsidRPr="002375F4">
        <w:t xml:space="preserve">Questions à poser à </w:t>
      </w:r>
      <w:r w:rsidR="00961CB3" w:rsidRPr="002375F4">
        <w:rPr>
          <w:rFonts w:cs="Segoe UI"/>
        </w:rPr>
        <w:t>[ENTREPRISE 3]</w:t>
      </w:r>
    </w:p>
    <w:p w14:paraId="63553B89" w14:textId="77777777" w:rsidR="00CC1247" w:rsidRPr="002375F4" w:rsidRDefault="00CC1247" w:rsidP="00CC1247">
      <w:pPr>
        <w:pStyle w:val="Corpsdetexte"/>
      </w:pPr>
      <w:r w:rsidRPr="002375F4">
        <w:t>Cf. tableau joint en annexe</w:t>
      </w:r>
    </w:p>
    <w:p w14:paraId="21C4C3B7" w14:textId="77777777" w:rsidR="0021380C" w:rsidRPr="002375F4" w:rsidRDefault="0021380C" w:rsidP="0021380C">
      <w:pPr>
        <w:pStyle w:val="Corpsdetexte"/>
      </w:pPr>
    </w:p>
    <w:p w14:paraId="3534FC3C" w14:textId="77777777" w:rsidR="00880256" w:rsidRPr="002375F4" w:rsidRDefault="00961CB3" w:rsidP="0021380C">
      <w:pPr>
        <w:pStyle w:val="Titre2"/>
      </w:pPr>
      <w:bookmarkStart w:id="19" w:name="_Toc230098955"/>
      <w:r w:rsidRPr="002375F4">
        <w:t xml:space="preserve">Conclusion </w:t>
      </w:r>
      <w:proofErr w:type="spellStart"/>
      <w:r w:rsidRPr="002375F4">
        <w:t>Macrolot</w:t>
      </w:r>
      <w:proofErr w:type="spellEnd"/>
      <w:r w:rsidRPr="002375F4">
        <w:t xml:space="preserve"> XX</w:t>
      </w:r>
      <w:bookmarkEnd w:id="19"/>
    </w:p>
    <w:p w14:paraId="7A3E1E18" w14:textId="20E96784" w:rsidR="00880256" w:rsidRPr="002375F4" w:rsidRDefault="00880256" w:rsidP="00880256">
      <w:pPr>
        <w:pStyle w:val="Corpsdetexte"/>
      </w:pPr>
      <w:r w:rsidRPr="002375F4">
        <w:t>Comparaison sur opérations équivalentes :</w:t>
      </w:r>
    </w:p>
    <w:p w14:paraId="6D59B08A" w14:textId="54A287BC" w:rsidR="00880256" w:rsidRPr="002375F4" w:rsidRDefault="00880256" w:rsidP="00880256">
      <w:pPr>
        <w:pStyle w:val="Listepuces"/>
      </w:pPr>
      <w:r w:rsidRPr="002375F4">
        <w:lastRenderedPageBreak/>
        <w:t>[OPÉRATION DE RÉFÉRENCE 1] – ratio comparable : [À COMPLÉTER].</w:t>
      </w:r>
    </w:p>
    <w:p w14:paraId="2E6CBC5F" w14:textId="7818E016" w:rsidR="00880256" w:rsidRPr="002375F4" w:rsidRDefault="00880256" w:rsidP="00880256">
      <w:pPr>
        <w:pStyle w:val="Listepuces"/>
      </w:pPr>
      <w:r w:rsidRPr="002375F4">
        <w:t>[OPÉRATION DE RÉFÉRENCE 2] – ratio comparable : [À COMPLÉTER].</w:t>
      </w:r>
    </w:p>
    <w:p w14:paraId="029F6A0F" w14:textId="7FDF23C8" w:rsidR="00880256" w:rsidRPr="002375F4" w:rsidRDefault="00880256" w:rsidP="00880256">
      <w:pPr>
        <w:pStyle w:val="Corpsdetexte"/>
      </w:pPr>
      <w:r w:rsidRPr="002375F4">
        <w:t>Synthèse et préconisation MOE : à l’issue de l’analyse, la MOE préconise de retenir [ENTREPRISE X] pour les motifs suivants : [JUSTIFICATION TECHNIQUE ET FINANCIÈRE].</w:t>
      </w:r>
    </w:p>
    <w:p w14:paraId="764C0E8F" w14:textId="0DD01417" w:rsidR="00880256" w:rsidRPr="002375F4" w:rsidRDefault="00880256" w:rsidP="00880256">
      <w:pPr>
        <w:pStyle w:val="Corpsdetexte"/>
      </w:pPr>
      <w:r w:rsidRPr="002375F4">
        <w:t>Montants à négocier :</w:t>
      </w:r>
    </w:p>
    <w:p w14:paraId="2A4D0F96" w14:textId="7BBF55D0" w:rsidR="00880256" w:rsidRPr="002375F4" w:rsidRDefault="00880256" w:rsidP="00880256">
      <w:pPr>
        <w:pStyle w:val="Listepuces"/>
      </w:pPr>
      <w:r w:rsidRPr="002375F4">
        <w:t>[POSTE / VARIANTE] : objectif de négociation [MONTANT €] – levier : [JUSTIFICATION].</w:t>
      </w:r>
    </w:p>
    <w:p w14:paraId="54C38E59" w14:textId="273B5588" w:rsidR="00880256" w:rsidRPr="002375F4" w:rsidRDefault="00880256" w:rsidP="00880256">
      <w:pPr>
        <w:pStyle w:val="Listepuces"/>
      </w:pPr>
      <w:r w:rsidRPr="002375F4">
        <w:t>[POSTE / VARIANTE] : objectif de négociation [MONTANT €] – levier : [JUSTIFICATION].</w:t>
      </w:r>
    </w:p>
    <w:p w14:paraId="5490E5FE" w14:textId="0EDD243A" w:rsidR="0021380C" w:rsidRPr="002375F4" w:rsidRDefault="00880256" w:rsidP="00880256">
      <w:pPr>
        <w:pStyle w:val="Corpsdetexte"/>
      </w:pPr>
      <w:r w:rsidRPr="002375F4">
        <w:t>Points d’attention sur les offres reçues : [POINTS DE VIGILANCE TRANSVERSAUX — clauses, délais, sous-traitance, garanties, etc.].</w:t>
      </w:r>
    </w:p>
    <w:p w14:paraId="00913A7F" w14:textId="6CB9585E" w:rsidR="0021380C" w:rsidRPr="002375F4" w:rsidRDefault="0021380C">
      <w:pPr>
        <w:spacing w:after="200" w:line="276" w:lineRule="auto"/>
        <w:ind w:left="0"/>
        <w:rPr>
          <w:sz w:val="20"/>
          <w:szCs w:val="24"/>
        </w:rPr>
      </w:pPr>
      <w:r w:rsidRPr="002375F4">
        <w:br w:type="page"/>
      </w:r>
    </w:p>
    <w:p w14:paraId="44EFDB5C" w14:textId="77777777" w:rsidR="00880256" w:rsidRPr="002375F4" w:rsidRDefault="00356269" w:rsidP="00F258DB">
      <w:pPr>
        <w:pStyle w:val="Titre1"/>
        <w:pageBreakBefore w:val="0"/>
      </w:pPr>
      <w:bookmarkStart w:id="20" w:name="_Toc230098956"/>
      <w:r w:rsidRPr="002375F4">
        <w:lastRenderedPageBreak/>
        <w:t>CONCLUSION</w:t>
      </w:r>
      <w:bookmarkEnd w:id="20"/>
    </w:p>
    <w:p w14:paraId="162384F0" w14:textId="4F352596" w:rsidR="00880256" w:rsidRPr="002375F4" w:rsidRDefault="00880256" w:rsidP="00880256">
      <w:pPr>
        <w:pStyle w:val="Corpsdetexte"/>
      </w:pPr>
      <w:r w:rsidRPr="002375F4">
        <w:t xml:space="preserve">À l’issue de l’analyse des offres reçues pour l’ensemble des </w:t>
      </w:r>
      <w:proofErr w:type="spellStart"/>
      <w:r w:rsidRPr="002375F4">
        <w:t>macrolots</w:t>
      </w:r>
      <w:proofErr w:type="spellEnd"/>
      <w:r w:rsidRPr="002375F4">
        <w:t xml:space="preserve"> de l’opération [NOM OPÉRATION], la maîtrise d’œuvre propose la synthèse suivante :</w:t>
      </w:r>
    </w:p>
    <w:p w14:paraId="30287F22" w14:textId="0FE3182F" w:rsidR="00880256" w:rsidRPr="002375F4" w:rsidRDefault="00880256" w:rsidP="00880256">
      <w:pPr>
        <w:pStyle w:val="Corpsdetexte"/>
      </w:pPr>
      <w:r w:rsidRPr="002375F4">
        <w:t xml:space="preserve">Récapitulatif des entreprises pressenties par </w:t>
      </w:r>
      <w:proofErr w:type="spellStart"/>
      <w:r w:rsidRPr="002375F4">
        <w:t>macrolot</w:t>
      </w:r>
      <w:proofErr w:type="spellEnd"/>
      <w:r w:rsidRPr="002375F4">
        <w:t xml:space="preserve"> :</w:t>
      </w:r>
    </w:p>
    <w:p w14:paraId="49B7BC6D" w14:textId="128FC295" w:rsidR="00880256" w:rsidRPr="002375F4" w:rsidRDefault="00880256" w:rsidP="00880256">
      <w:pPr>
        <w:pStyle w:val="Listepuces"/>
      </w:pPr>
      <w:proofErr w:type="spellStart"/>
      <w:r w:rsidRPr="002375F4">
        <w:t>Macrolot</w:t>
      </w:r>
      <w:proofErr w:type="spellEnd"/>
      <w:r w:rsidRPr="002375F4">
        <w:t xml:space="preserve"> XX – [INTITULÉ DU LOT] : [ENTREPRISE RETENUE] pour un montant de [MONTANT €] HT.</w:t>
      </w:r>
    </w:p>
    <w:p w14:paraId="289ACEC6" w14:textId="26E56746" w:rsidR="00880256" w:rsidRPr="002375F4" w:rsidRDefault="00880256" w:rsidP="00880256">
      <w:pPr>
        <w:pStyle w:val="Listepuces"/>
      </w:pPr>
      <w:proofErr w:type="spellStart"/>
      <w:r w:rsidRPr="002375F4">
        <w:t>Macrolot</w:t>
      </w:r>
      <w:proofErr w:type="spellEnd"/>
      <w:r w:rsidRPr="002375F4">
        <w:t xml:space="preserve"> YY – [INTITULÉ DU LOT] : [ENTREPRISE RETENUE] pour un montant de [MONTANT €] HT.</w:t>
      </w:r>
    </w:p>
    <w:p w14:paraId="7CDDB87C" w14:textId="27E8CA04" w:rsidR="00880256" w:rsidRPr="002375F4" w:rsidRDefault="00880256" w:rsidP="00880256">
      <w:pPr>
        <w:pStyle w:val="Corpsdetexte"/>
      </w:pPr>
      <w:r w:rsidRPr="002375F4">
        <w:t>Montant total des marchés travaux (HT) : [MONTANT TOTAL €].</w:t>
      </w:r>
    </w:p>
    <w:p w14:paraId="5FC8FD35" w14:textId="63B39EBE" w:rsidR="00880256" w:rsidRPr="002375F4" w:rsidRDefault="00880256" w:rsidP="00880256">
      <w:pPr>
        <w:pStyle w:val="Corpsdetexte"/>
      </w:pPr>
      <w:r w:rsidRPr="002375F4">
        <w:t>Écart vs estimation MOE consolidée ([MONTANT ESTIMATION GLOBALE €]) : [+/- X %].</w:t>
      </w:r>
    </w:p>
    <w:p w14:paraId="4EBD6664" w14:textId="59E275AB" w:rsidR="00880256" w:rsidRPr="002375F4" w:rsidRDefault="00880256" w:rsidP="00880256">
      <w:pPr>
        <w:pStyle w:val="Corpsdetexte"/>
      </w:pPr>
      <w:r w:rsidRPr="002375F4">
        <w:t>Points d’attention pour la suite :</w:t>
      </w:r>
    </w:p>
    <w:p w14:paraId="02D5D32C" w14:textId="4FAD8468" w:rsidR="00880256" w:rsidRPr="002375F4" w:rsidRDefault="00880256" w:rsidP="00880256">
      <w:pPr>
        <w:pStyle w:val="Listepuces"/>
      </w:pPr>
      <w:r w:rsidRPr="002375F4">
        <w:t>[POINT D’ATTENTION 1 — risque planning, dépendance entre lots, validation MOA…]</w:t>
      </w:r>
    </w:p>
    <w:p w14:paraId="08A4D6C2" w14:textId="6B2B9A92" w:rsidR="00880256" w:rsidRPr="002375F4" w:rsidRDefault="00880256" w:rsidP="00880256">
      <w:pPr>
        <w:pStyle w:val="Listepuces"/>
      </w:pPr>
      <w:r w:rsidRPr="002375F4">
        <w:t>[POINT D’ATTENTION 2]</w:t>
      </w:r>
    </w:p>
    <w:p w14:paraId="0A5BA60C" w14:textId="16990D6D" w:rsidR="00EA1B21" w:rsidRPr="002375F4" w:rsidRDefault="00880256" w:rsidP="00880256">
      <w:pPr>
        <w:pStyle w:val="Corpsdetexte"/>
      </w:pPr>
      <w:r w:rsidRPr="002375F4">
        <w:t>Prochaines étapes : [PLANNING DE DÉSIGNATION ET DE MISE AU POINT DES MARCHÉS].</w:t>
      </w:r>
    </w:p>
    <w:p w14:paraId="73FDE118" w14:textId="4AC83F84" w:rsidR="0016232C" w:rsidRPr="002375F4" w:rsidRDefault="0016232C" w:rsidP="0016232C">
      <w:pPr>
        <w:pStyle w:val="Corpsdetexte"/>
      </w:pPr>
    </w:p>
    <w:p w14:paraId="7F397DF8" w14:textId="6E2F880A" w:rsidR="00CE76A0" w:rsidRPr="002375F4" w:rsidRDefault="00CE76A0">
      <w:pPr>
        <w:spacing w:after="200" w:line="276" w:lineRule="auto"/>
        <w:ind w:left="0"/>
        <w:rPr>
          <w:sz w:val="20"/>
          <w:szCs w:val="24"/>
        </w:rPr>
      </w:pPr>
      <w:r w:rsidRPr="002375F4">
        <w:br w:type="page"/>
      </w:r>
    </w:p>
    <w:p w14:paraId="54BDA9AC" w14:textId="12EAA7BB" w:rsidR="0016232C" w:rsidRPr="002375F4" w:rsidRDefault="0016232C" w:rsidP="0016232C">
      <w:pPr>
        <w:pStyle w:val="Titre1"/>
        <w:pageBreakBefore w:val="0"/>
      </w:pPr>
      <w:bookmarkStart w:id="21" w:name="_Toc230098957"/>
      <w:r w:rsidRPr="002375F4">
        <w:lastRenderedPageBreak/>
        <w:t>ANNEXES</w:t>
      </w:r>
      <w:bookmarkEnd w:id="21"/>
    </w:p>
    <w:p w14:paraId="22D37512" w14:textId="4BA90E3A" w:rsidR="005D5E19" w:rsidRPr="002375F4" w:rsidRDefault="005D5E19" w:rsidP="0016232C">
      <w:pPr>
        <w:pStyle w:val="Listepuces"/>
      </w:pPr>
      <w:r w:rsidRPr="002375F4">
        <w:t>Listes des questions à poser aux entreprises</w:t>
      </w:r>
    </w:p>
    <w:p w14:paraId="593209F0" w14:textId="25C5CBE9" w:rsidR="0016232C" w:rsidRPr="002375F4" w:rsidRDefault="0016232C" w:rsidP="00157C73">
      <w:pPr>
        <w:pStyle w:val="Listepuces"/>
        <w:numPr>
          <w:ilvl w:val="0"/>
          <w:numId w:val="0"/>
        </w:numPr>
        <w:ind w:left="417"/>
      </w:pPr>
    </w:p>
    <w:sectPr w:rsidR="0016232C" w:rsidRPr="002375F4" w:rsidSect="0002039B">
      <w:footerReference w:type="default" r:id="rId18"/>
      <w:pgSz w:w="11906" w:h="16838"/>
      <w:pgMar w:top="1417" w:right="1417" w:bottom="1417" w:left="1417" w:header="49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34A58" w14:textId="77777777" w:rsidR="00506B9F" w:rsidRDefault="00506B9F" w:rsidP="001002CC">
      <w:r>
        <w:separator/>
      </w:r>
    </w:p>
  </w:endnote>
  <w:endnote w:type="continuationSeparator" w:id="0">
    <w:p w14:paraId="39655A32" w14:textId="77777777" w:rsidR="00506B9F" w:rsidRDefault="00506B9F" w:rsidP="001002CC">
      <w:r>
        <w:continuationSeparator/>
      </w:r>
    </w:p>
  </w:endnote>
  <w:endnote w:type="continuationNotice" w:id="1">
    <w:p w14:paraId="00869A0A" w14:textId="77777777" w:rsidR="00506B9F" w:rsidRDefault="00506B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Gras">
    <w:panose1 w:val="00000000000000000000"/>
    <w:charset w:val="00"/>
    <w:family w:val="roman"/>
    <w:notTrueType/>
    <w:pitch w:val="default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ticulate Light">
    <w:altName w:val="Calibri"/>
    <w:charset w:val="00"/>
    <w:family w:val="auto"/>
    <w:pitch w:val="variable"/>
    <w:sig w:usb0="8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Bebas Neue Regular">
    <w:altName w:val="Arial"/>
    <w:panose1 w:val="00000000000000000000"/>
    <w:charset w:val="00"/>
    <w:family w:val="modern"/>
    <w:notTrueType/>
    <w:pitch w:val="variable"/>
    <w:sig w:usb0="A000022F" w:usb1="1000005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osis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B949A" w14:textId="77777777" w:rsidR="003B7D26" w:rsidRDefault="003B7D2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DBF65" w14:textId="74517985" w:rsidR="00350F95" w:rsidRDefault="00350F95" w:rsidP="008A136A">
    <w:pPr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00A1891E" wp14:editId="5015F700">
              <wp:simplePos x="0" y="0"/>
              <wp:positionH relativeFrom="column">
                <wp:posOffset>-892175</wp:posOffset>
              </wp:positionH>
              <wp:positionV relativeFrom="page">
                <wp:posOffset>8806180</wp:posOffset>
              </wp:positionV>
              <wp:extent cx="1213200" cy="1872000"/>
              <wp:effectExtent l="0" t="0" r="6350" b="0"/>
              <wp:wrapNone/>
              <wp:docPr id="1370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3200" cy="1872000"/>
                        <a:chOff x="0" y="0"/>
                        <a:chExt cx="2923200" cy="4508512"/>
                      </a:xfrm>
                    </wpg:grpSpPr>
                    <wps:wsp>
                      <wps:cNvPr id="1371" name="Freeform: Shape 30"/>
                      <wps:cNvSpPr/>
                      <wps:spPr>
                        <a:xfrm>
                          <a:off x="0" y="1789531"/>
                          <a:ext cx="2923200" cy="2718981"/>
                        </a:xfrm>
                        <a:custGeom>
                          <a:avLst/>
                          <a:gdLst>
                            <a:gd name="connsiteX0" fmla="*/ 2183129 w 2924544"/>
                            <a:gd name="connsiteY0" fmla="*/ 1578614 h 2718930"/>
                            <a:gd name="connsiteX1" fmla="*/ 2185567 w 2924544"/>
                            <a:gd name="connsiteY1" fmla="*/ 1580377 h 2718930"/>
                            <a:gd name="connsiteX2" fmla="*/ 2184503 w 2924544"/>
                            <a:gd name="connsiteY2" fmla="*/ 1580732 h 2718930"/>
                            <a:gd name="connsiteX3" fmla="*/ 0 w 2924544"/>
                            <a:gd name="connsiteY3" fmla="*/ 0 h 2718930"/>
                            <a:gd name="connsiteX4" fmla="*/ 650687 w 2924544"/>
                            <a:gd name="connsiteY4" fmla="*/ 470510 h 2718930"/>
                            <a:gd name="connsiteX5" fmla="*/ 2183963 w 2924544"/>
                            <a:gd name="connsiteY5" fmla="*/ 1580912 h 2718930"/>
                            <a:gd name="connsiteX6" fmla="*/ 2181275 w 2924544"/>
                            <a:gd name="connsiteY6" fmla="*/ 1581809 h 2718930"/>
                            <a:gd name="connsiteX7" fmla="*/ 2924544 w 2924544"/>
                            <a:gd name="connsiteY7" fmla="*/ 2718930 h 2718930"/>
                            <a:gd name="connsiteX8" fmla="*/ 1516 w 2924544"/>
                            <a:gd name="connsiteY8" fmla="*/ 2718930 h 2718930"/>
                            <a:gd name="connsiteX0" fmla="*/ 2183129 w 2924544"/>
                            <a:gd name="connsiteY0" fmla="*/ 1578614 h 2718930"/>
                            <a:gd name="connsiteX1" fmla="*/ 2185567 w 2924544"/>
                            <a:gd name="connsiteY1" fmla="*/ 1580377 h 2718930"/>
                            <a:gd name="connsiteX2" fmla="*/ 2184503 w 2924544"/>
                            <a:gd name="connsiteY2" fmla="*/ 1580732 h 2718930"/>
                            <a:gd name="connsiteX3" fmla="*/ 2183129 w 2924544"/>
                            <a:gd name="connsiteY3" fmla="*/ 1578614 h 2718930"/>
                            <a:gd name="connsiteX4" fmla="*/ 0 w 2924544"/>
                            <a:gd name="connsiteY4" fmla="*/ 0 h 2718930"/>
                            <a:gd name="connsiteX5" fmla="*/ 2183963 w 2924544"/>
                            <a:gd name="connsiteY5" fmla="*/ 1580912 h 2718930"/>
                            <a:gd name="connsiteX6" fmla="*/ 2181275 w 2924544"/>
                            <a:gd name="connsiteY6" fmla="*/ 1581809 h 2718930"/>
                            <a:gd name="connsiteX7" fmla="*/ 2924544 w 2924544"/>
                            <a:gd name="connsiteY7" fmla="*/ 2718930 h 2718930"/>
                            <a:gd name="connsiteX8" fmla="*/ 1516 w 2924544"/>
                            <a:gd name="connsiteY8" fmla="*/ 2718930 h 2718930"/>
                            <a:gd name="connsiteX9" fmla="*/ 0 w 2924544"/>
                            <a:gd name="connsiteY9" fmla="*/ 0 h 2718930"/>
                            <a:gd name="connsiteX0" fmla="*/ 2183129 w 2924544"/>
                            <a:gd name="connsiteY0" fmla="*/ 1578614 h 2718930"/>
                            <a:gd name="connsiteX1" fmla="*/ 2185567 w 2924544"/>
                            <a:gd name="connsiteY1" fmla="*/ 1580377 h 2718930"/>
                            <a:gd name="connsiteX2" fmla="*/ 2184503 w 2924544"/>
                            <a:gd name="connsiteY2" fmla="*/ 1580732 h 2718930"/>
                            <a:gd name="connsiteX3" fmla="*/ 2183129 w 2924544"/>
                            <a:gd name="connsiteY3" fmla="*/ 1578614 h 2718930"/>
                            <a:gd name="connsiteX4" fmla="*/ 0 w 2924544"/>
                            <a:gd name="connsiteY4" fmla="*/ 0 h 2718930"/>
                            <a:gd name="connsiteX5" fmla="*/ 2183963 w 2924544"/>
                            <a:gd name="connsiteY5" fmla="*/ 1580912 h 2718930"/>
                            <a:gd name="connsiteX6" fmla="*/ 2924544 w 2924544"/>
                            <a:gd name="connsiteY6" fmla="*/ 2718930 h 2718930"/>
                            <a:gd name="connsiteX7" fmla="*/ 1516 w 2924544"/>
                            <a:gd name="connsiteY7" fmla="*/ 2718930 h 2718930"/>
                            <a:gd name="connsiteX8" fmla="*/ 0 w 2924544"/>
                            <a:gd name="connsiteY8" fmla="*/ 0 h 27189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924544" h="2718930">
                              <a:moveTo>
                                <a:pt x="2183129" y="1578614"/>
                              </a:moveTo>
                              <a:lnTo>
                                <a:pt x="2185567" y="1580377"/>
                              </a:lnTo>
                              <a:lnTo>
                                <a:pt x="2184503" y="1580732"/>
                              </a:lnTo>
                              <a:lnTo>
                                <a:pt x="2183129" y="1578614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2183963" y="1580912"/>
                              </a:lnTo>
                              <a:lnTo>
                                <a:pt x="2924544" y="2718930"/>
                              </a:lnTo>
                              <a:lnTo>
                                <a:pt x="1516" y="2718930"/>
                              </a:lnTo>
                              <a:cubicBezTo>
                                <a:pt x="1011" y="1812620"/>
                                <a:pt x="505" y="90631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3B4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  <wps:wsp>
                      <wps:cNvPr id="1372" name="Freeform: Shape 31"/>
                      <wps:cNvSpPr/>
                      <wps:spPr>
                        <a:xfrm>
                          <a:off x="0" y="0"/>
                          <a:ext cx="2184196" cy="3370034"/>
                        </a:xfrm>
                        <a:custGeom>
                          <a:avLst/>
                          <a:gdLst>
                            <a:gd name="connsiteX0" fmla="*/ 0 w 2196510"/>
                            <a:gd name="connsiteY0" fmla="*/ 0 h 3371793"/>
                            <a:gd name="connsiteX1" fmla="*/ 2196510 w 2196510"/>
                            <a:gd name="connsiteY1" fmla="*/ 3369971 h 3371793"/>
                            <a:gd name="connsiteX2" fmla="*/ 2191064 w 2196510"/>
                            <a:gd name="connsiteY2" fmla="*/ 3371793 h 3371793"/>
                            <a:gd name="connsiteX3" fmla="*/ 997 w 2196510"/>
                            <a:gd name="connsiteY3" fmla="*/ 1788162 h 3371793"/>
                            <a:gd name="connsiteX0" fmla="*/ 0 w 2196510"/>
                            <a:gd name="connsiteY0" fmla="*/ 0 h 3369971"/>
                            <a:gd name="connsiteX1" fmla="*/ 2196510 w 2196510"/>
                            <a:gd name="connsiteY1" fmla="*/ 3369971 h 3369971"/>
                            <a:gd name="connsiteX2" fmla="*/ 997 w 2196510"/>
                            <a:gd name="connsiteY2" fmla="*/ 1788162 h 3369971"/>
                            <a:gd name="connsiteX3" fmla="*/ 0 w 2196510"/>
                            <a:gd name="connsiteY3" fmla="*/ 0 h 33699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196510" h="3369971">
                              <a:moveTo>
                                <a:pt x="0" y="0"/>
                              </a:moveTo>
                              <a:lnTo>
                                <a:pt x="2196510" y="3369971"/>
                              </a:lnTo>
                              <a:lnTo>
                                <a:pt x="997" y="1788162"/>
                              </a:lnTo>
                              <a:cubicBezTo>
                                <a:pt x="665" y="1192108"/>
                                <a:pt x="332" y="59605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CDFE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4FB3D9" id="Group 1" o:spid="_x0000_s1026" style="position:absolute;margin-left:-70.25pt;margin-top:693.4pt;width:95.55pt;height:147.4pt;z-index:251658241;mso-position-vertical-relative:page;mso-width-relative:margin;mso-height-relative:margin" coordsize="29232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">
              <v:shape id="Freeform: Shape 30" o:spid="_x0000_s1027" style="position:absolute;top:17895;width:29232;height:27190;visibility:visible;mso-wrap-style:square;v-text-anchor:middle" coordsize="2924544,271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" path="m2183129,1578614r2438,1763l2184503,1580732r-1374,-2118xm,l2183963,1580912r740581,1138018l1516,2718930c1011,1812620,505,906310,,xe" fillcolor="#063b4e" stroked="f" strokeweight="1pt">
                <v:stroke joinstyle="miter"/>
                <v:path arrowok="t" o:connecttype="custom" o:connectlocs="2182126,1578644;2184563,1580407;2183499,1580762;2182126,1578644;0,0;2182959,1580942;2923200,2718981;1515,2718981;0,0" o:connectangles="0,0,0,0,0,0,0,0,0"/>
              </v:shape>
              <v:shape id="Freeform: Shape 31" o:spid="_x0000_s1028" style="position:absolute;width:21841;height:33700;visibility:visible;mso-wrap-style:square;v-text-anchor:middle" coordsize="2196510,3369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" path="m,l2196510,3369971,997,1788162c665,1192108,332,596054,,xe" fillcolor="#ccdfe5" stroked="f" strokeweight="1pt">
                <v:stroke joinstyle="miter"/>
                <v:path arrowok="t" o:connecttype="custom" o:connectlocs="0,0;2184196,3370034;991,1788195;0,0" o:connectangles="0,0,0,0"/>
              </v:shape>
              <w10:wrap anchory="page"/>
            </v:group>
          </w:pict>
        </mc:Fallback>
      </mc:AlternateContent>
    </w:r>
  </w:p>
  <w:p w14:paraId="61A469A5" w14:textId="77777777" w:rsidR="00350F95" w:rsidRPr="008A136A" w:rsidRDefault="00350F95" w:rsidP="008A136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CDE4" w14:textId="148283FA" w:rsidR="00350F95" w:rsidRDefault="00350F95" w:rsidP="006303DB">
    <w:pPr>
      <w:jc w:val="right"/>
    </w:pPr>
    <w:r w:rsidRPr="00BE6490">
      <w:rPr>
        <w:color w:val="5D858B" w:themeColor="accent3"/>
        <w:sz w:val="16"/>
        <w:szCs w:val="16"/>
      </w:rPr>
      <w:fldChar w:fldCharType="begin"/>
    </w:r>
    <w:r w:rsidRPr="00BE6490">
      <w:rPr>
        <w:color w:val="5D858B" w:themeColor="accent3"/>
        <w:sz w:val="16"/>
        <w:szCs w:val="16"/>
      </w:rPr>
      <w:instrText xml:space="preserve"> DOCPROPERTY "Référence" </w:instrText>
    </w:r>
    <w:r w:rsidRPr="00BE6490">
      <w:rPr>
        <w:color w:val="5D858B" w:themeColor="accent3"/>
        <w:sz w:val="16"/>
        <w:szCs w:val="16"/>
      </w:rPr>
      <w:fldChar w:fldCharType="separate"/>
    </w:r>
    <w:r w:rsidR="00AD0E07">
      <w:rPr>
        <w:b/>
        <w:bCs/>
        <w:color w:val="5D858B" w:themeColor="accent3"/>
        <w:sz w:val="16"/>
        <w:szCs w:val="16"/>
      </w:rPr>
      <w:t>Erreur ! Nom de propriété de document inconnu.</w:t>
    </w:r>
    <w:r w:rsidRPr="00BE6490">
      <w:rPr>
        <w:color w:val="5D858B" w:themeColor="accent3"/>
        <w:sz w:val="16"/>
        <w:szCs w:val="16"/>
      </w:rPr>
      <w:fldChar w:fldCharType="end"/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B19031" wp14:editId="37F5A143">
              <wp:simplePos x="0" y="0"/>
              <wp:positionH relativeFrom="column">
                <wp:posOffset>-892175</wp:posOffset>
              </wp:positionH>
              <wp:positionV relativeFrom="page">
                <wp:posOffset>8806180</wp:posOffset>
              </wp:positionV>
              <wp:extent cx="1213200" cy="1872000"/>
              <wp:effectExtent l="0" t="0" r="6350" b="0"/>
              <wp:wrapNone/>
              <wp:docPr id="2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13200" cy="1872000"/>
                        <a:chOff x="0" y="0"/>
                        <a:chExt cx="2923200" cy="4508512"/>
                      </a:xfrm>
                    </wpg:grpSpPr>
                    <wps:wsp>
                      <wps:cNvPr id="30" name="Freeform: Shape 30"/>
                      <wps:cNvSpPr/>
                      <wps:spPr>
                        <a:xfrm>
                          <a:off x="0" y="1789531"/>
                          <a:ext cx="2923200" cy="2718981"/>
                        </a:xfrm>
                        <a:custGeom>
                          <a:avLst/>
                          <a:gdLst>
                            <a:gd name="connsiteX0" fmla="*/ 2183129 w 2924544"/>
                            <a:gd name="connsiteY0" fmla="*/ 1578614 h 2718930"/>
                            <a:gd name="connsiteX1" fmla="*/ 2185567 w 2924544"/>
                            <a:gd name="connsiteY1" fmla="*/ 1580377 h 2718930"/>
                            <a:gd name="connsiteX2" fmla="*/ 2184503 w 2924544"/>
                            <a:gd name="connsiteY2" fmla="*/ 1580732 h 2718930"/>
                            <a:gd name="connsiteX3" fmla="*/ 0 w 2924544"/>
                            <a:gd name="connsiteY3" fmla="*/ 0 h 2718930"/>
                            <a:gd name="connsiteX4" fmla="*/ 650687 w 2924544"/>
                            <a:gd name="connsiteY4" fmla="*/ 470510 h 2718930"/>
                            <a:gd name="connsiteX5" fmla="*/ 2183963 w 2924544"/>
                            <a:gd name="connsiteY5" fmla="*/ 1580912 h 2718930"/>
                            <a:gd name="connsiteX6" fmla="*/ 2181275 w 2924544"/>
                            <a:gd name="connsiteY6" fmla="*/ 1581809 h 2718930"/>
                            <a:gd name="connsiteX7" fmla="*/ 2924544 w 2924544"/>
                            <a:gd name="connsiteY7" fmla="*/ 2718930 h 2718930"/>
                            <a:gd name="connsiteX8" fmla="*/ 1516 w 2924544"/>
                            <a:gd name="connsiteY8" fmla="*/ 2718930 h 2718930"/>
                            <a:gd name="connsiteX0" fmla="*/ 2183129 w 2924544"/>
                            <a:gd name="connsiteY0" fmla="*/ 1578614 h 2718930"/>
                            <a:gd name="connsiteX1" fmla="*/ 2185567 w 2924544"/>
                            <a:gd name="connsiteY1" fmla="*/ 1580377 h 2718930"/>
                            <a:gd name="connsiteX2" fmla="*/ 2184503 w 2924544"/>
                            <a:gd name="connsiteY2" fmla="*/ 1580732 h 2718930"/>
                            <a:gd name="connsiteX3" fmla="*/ 2183129 w 2924544"/>
                            <a:gd name="connsiteY3" fmla="*/ 1578614 h 2718930"/>
                            <a:gd name="connsiteX4" fmla="*/ 0 w 2924544"/>
                            <a:gd name="connsiteY4" fmla="*/ 0 h 2718930"/>
                            <a:gd name="connsiteX5" fmla="*/ 2183963 w 2924544"/>
                            <a:gd name="connsiteY5" fmla="*/ 1580912 h 2718930"/>
                            <a:gd name="connsiteX6" fmla="*/ 2181275 w 2924544"/>
                            <a:gd name="connsiteY6" fmla="*/ 1581809 h 2718930"/>
                            <a:gd name="connsiteX7" fmla="*/ 2924544 w 2924544"/>
                            <a:gd name="connsiteY7" fmla="*/ 2718930 h 2718930"/>
                            <a:gd name="connsiteX8" fmla="*/ 1516 w 2924544"/>
                            <a:gd name="connsiteY8" fmla="*/ 2718930 h 2718930"/>
                            <a:gd name="connsiteX9" fmla="*/ 0 w 2924544"/>
                            <a:gd name="connsiteY9" fmla="*/ 0 h 2718930"/>
                            <a:gd name="connsiteX0" fmla="*/ 2183129 w 2924544"/>
                            <a:gd name="connsiteY0" fmla="*/ 1578614 h 2718930"/>
                            <a:gd name="connsiteX1" fmla="*/ 2185567 w 2924544"/>
                            <a:gd name="connsiteY1" fmla="*/ 1580377 h 2718930"/>
                            <a:gd name="connsiteX2" fmla="*/ 2184503 w 2924544"/>
                            <a:gd name="connsiteY2" fmla="*/ 1580732 h 2718930"/>
                            <a:gd name="connsiteX3" fmla="*/ 2183129 w 2924544"/>
                            <a:gd name="connsiteY3" fmla="*/ 1578614 h 2718930"/>
                            <a:gd name="connsiteX4" fmla="*/ 0 w 2924544"/>
                            <a:gd name="connsiteY4" fmla="*/ 0 h 2718930"/>
                            <a:gd name="connsiteX5" fmla="*/ 2183963 w 2924544"/>
                            <a:gd name="connsiteY5" fmla="*/ 1580912 h 2718930"/>
                            <a:gd name="connsiteX6" fmla="*/ 2924544 w 2924544"/>
                            <a:gd name="connsiteY6" fmla="*/ 2718930 h 2718930"/>
                            <a:gd name="connsiteX7" fmla="*/ 1516 w 2924544"/>
                            <a:gd name="connsiteY7" fmla="*/ 2718930 h 2718930"/>
                            <a:gd name="connsiteX8" fmla="*/ 0 w 2924544"/>
                            <a:gd name="connsiteY8" fmla="*/ 0 h 27189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2924544" h="2718930">
                              <a:moveTo>
                                <a:pt x="2183129" y="1578614"/>
                              </a:moveTo>
                              <a:lnTo>
                                <a:pt x="2185567" y="1580377"/>
                              </a:lnTo>
                              <a:lnTo>
                                <a:pt x="2184503" y="1580732"/>
                              </a:lnTo>
                              <a:lnTo>
                                <a:pt x="2183129" y="1578614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2183963" y="1580912"/>
                              </a:lnTo>
                              <a:lnTo>
                                <a:pt x="2924544" y="2718930"/>
                              </a:lnTo>
                              <a:lnTo>
                                <a:pt x="1516" y="2718930"/>
                              </a:lnTo>
                              <a:cubicBezTo>
                                <a:pt x="1011" y="1812620"/>
                                <a:pt x="505" y="906310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63B4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  <wps:wsp>
                      <wps:cNvPr id="1347" name="Freeform: Shape 31"/>
                      <wps:cNvSpPr/>
                      <wps:spPr>
                        <a:xfrm>
                          <a:off x="0" y="0"/>
                          <a:ext cx="2184196" cy="3370034"/>
                        </a:xfrm>
                        <a:custGeom>
                          <a:avLst/>
                          <a:gdLst>
                            <a:gd name="connsiteX0" fmla="*/ 0 w 2196510"/>
                            <a:gd name="connsiteY0" fmla="*/ 0 h 3371793"/>
                            <a:gd name="connsiteX1" fmla="*/ 2196510 w 2196510"/>
                            <a:gd name="connsiteY1" fmla="*/ 3369971 h 3371793"/>
                            <a:gd name="connsiteX2" fmla="*/ 2191064 w 2196510"/>
                            <a:gd name="connsiteY2" fmla="*/ 3371793 h 3371793"/>
                            <a:gd name="connsiteX3" fmla="*/ 997 w 2196510"/>
                            <a:gd name="connsiteY3" fmla="*/ 1788162 h 3371793"/>
                            <a:gd name="connsiteX0" fmla="*/ 0 w 2196510"/>
                            <a:gd name="connsiteY0" fmla="*/ 0 h 3369971"/>
                            <a:gd name="connsiteX1" fmla="*/ 2196510 w 2196510"/>
                            <a:gd name="connsiteY1" fmla="*/ 3369971 h 3369971"/>
                            <a:gd name="connsiteX2" fmla="*/ 997 w 2196510"/>
                            <a:gd name="connsiteY2" fmla="*/ 1788162 h 3369971"/>
                            <a:gd name="connsiteX3" fmla="*/ 0 w 2196510"/>
                            <a:gd name="connsiteY3" fmla="*/ 0 h 33699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196510" h="3369971">
                              <a:moveTo>
                                <a:pt x="0" y="0"/>
                              </a:moveTo>
                              <a:lnTo>
                                <a:pt x="2196510" y="3369971"/>
                              </a:lnTo>
                              <a:lnTo>
                                <a:pt x="997" y="1788162"/>
                              </a:lnTo>
                              <a:cubicBezTo>
                                <a:pt x="665" y="1192108"/>
                                <a:pt x="332" y="59605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CDFE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wrap="square" rtlCol="0" anchor="ctr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A392501" id="Group 1" o:spid="_x0000_s1026" style="position:absolute;margin-left:-70.25pt;margin-top:693.4pt;width:95.55pt;height:147.4pt;z-index:251658240;mso-position-vertical-relative:page;mso-width-relative:margin;mso-height-relative:margin" coordsize="29232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">
              <v:shape id="Freeform: Shape 30" o:spid="_x0000_s1027" style="position:absolute;top:17895;width:29232;height:27190;visibility:visible;mso-wrap-style:square;v-text-anchor:middle" coordsize="2924544,271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" path="m2183129,1578614r2438,1763l2184503,1580732r-1374,-2118xm,l2183963,1580912r740581,1138018l1516,2718930c1011,1812620,505,906310,,xe" fillcolor="#063b4e" stroked="f" strokeweight="1pt">
                <v:stroke joinstyle="miter"/>
                <v:path arrowok="t" o:connecttype="custom" o:connectlocs="2182126,1578644;2184563,1580407;2183499,1580762;2182126,1578644;0,0;2182959,1580942;2923200,2718981;1515,2718981;0,0" o:connectangles="0,0,0,0,0,0,0,0,0"/>
              </v:shape>
              <v:shape id="Freeform: Shape 31" o:spid="_x0000_s1028" style="position:absolute;width:21841;height:33700;visibility:visible;mso-wrap-style:square;v-text-anchor:middle" coordsize="2196510,3369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" path="m,l2196510,3369971,997,1788162c665,1192108,332,596054,,xe" fillcolor="#ccdfe5" stroked="f" strokeweight="1pt">
                <v:stroke joinstyle="miter"/>
                <v:path arrowok="t" o:connecttype="custom" o:connectlocs="0,0;2184196,3370034;991,1788195;0,0" o:connectangles="0,0,0,0"/>
              </v:shape>
              <w10:wrap anchory="pag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33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04"/>
      <w:gridCol w:w="6579"/>
      <w:gridCol w:w="850"/>
    </w:tblGrid>
    <w:tr w:rsidR="00350F95" w:rsidRPr="001C45BE" w14:paraId="32EF954F" w14:textId="77777777" w:rsidTr="00350F95">
      <w:tc>
        <w:tcPr>
          <w:tcW w:w="1904" w:type="dxa"/>
          <w:vMerge w:val="restart"/>
          <w:vAlign w:val="center"/>
        </w:tcPr>
        <w:p w14:paraId="0B71566A" w14:textId="415B7887" w:rsidR="00350F95" w:rsidRPr="000771B3" w:rsidRDefault="0022450C" w:rsidP="00321529">
          <w:r>
            <w:rPr>
              <w:noProof/>
            </w:rPr>
            <w:drawing>
              <wp:inline distT="0" distB="0" distL="0" distR="0" wp14:anchorId="49479F25" wp14:editId="17E18296">
                <wp:extent cx="1209040" cy="685165"/>
                <wp:effectExtent l="0" t="0" r="0" b="0"/>
                <wp:docPr id="2015156564" name="Imag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040" cy="685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79" w:type="dxa"/>
          <w:tcMar>
            <w:bottom w:w="57" w:type="dxa"/>
          </w:tcMar>
        </w:tcPr>
        <w:p w14:paraId="160CE778" w14:textId="461E8CBD" w:rsidR="00350F95" w:rsidRPr="00651BC2" w:rsidRDefault="00350F95" w:rsidP="00651BC2">
          <w:pPr>
            <w:jc w:val="right"/>
            <w:rPr>
              <w:rFonts w:cs="Segoe UI"/>
              <w:caps/>
              <w:color w:val="09212C"/>
              <w:sz w:val="16"/>
              <w:szCs w:val="16"/>
            </w:rPr>
          </w:pPr>
          <w:r w:rsidRPr="00651BC2">
            <w:rPr>
              <w:rFonts w:cs="Segoe UI"/>
              <w:caps/>
              <w:color w:val="828282"/>
              <w:sz w:val="16"/>
              <w:szCs w:val="16"/>
            </w:rPr>
            <w:fldChar w:fldCharType="begin"/>
          </w:r>
          <w:r w:rsidRPr="009774C5">
            <w:rPr>
              <w:rFonts w:cs="Segoe UI"/>
              <w:caps/>
              <w:color w:val="828282"/>
              <w:sz w:val="16"/>
              <w:szCs w:val="16"/>
            </w:rPr>
            <w:instrText xml:space="preserve"> TITLE  \* MERGEFORMAT </w:instrText>
          </w:r>
          <w:r w:rsidRPr="00651BC2">
            <w:rPr>
              <w:rFonts w:cs="Segoe UI"/>
              <w:caps/>
              <w:color w:val="828282"/>
              <w:sz w:val="16"/>
              <w:szCs w:val="16"/>
            </w:rPr>
            <w:fldChar w:fldCharType="separate"/>
          </w:r>
          <w:r w:rsidR="00AD0E07">
            <w:rPr>
              <w:rFonts w:cs="Segoe UI"/>
              <w:caps/>
              <w:color w:val="828282"/>
              <w:sz w:val="16"/>
              <w:szCs w:val="16"/>
            </w:rPr>
            <w:t>Rapport d'analyse ACT privé</w:t>
          </w:r>
          <w:r w:rsidRPr="00651BC2">
            <w:rPr>
              <w:rFonts w:cs="Segoe UI"/>
              <w:caps/>
              <w:color w:val="828282"/>
              <w:sz w:val="16"/>
              <w:szCs w:val="16"/>
            </w:rPr>
            <w:fldChar w:fldCharType="end"/>
          </w:r>
          <w:r w:rsidR="009774C5">
            <w:rPr>
              <w:rFonts w:cs="Segoe UI"/>
              <w:caps/>
              <w:color w:val="828282"/>
              <w:sz w:val="16"/>
              <w:szCs w:val="16"/>
            </w:rPr>
            <w:t xml:space="preserve"> - </w:t>
          </w:r>
          <w:r w:rsidR="009774C5">
            <w:rPr>
              <w:rFonts w:cs="Segoe UI"/>
              <w:caps/>
              <w:color w:val="828282"/>
              <w:sz w:val="16"/>
              <w:szCs w:val="16"/>
            </w:rPr>
            <w:fldChar w:fldCharType="begin"/>
          </w:r>
          <w:r w:rsidR="009774C5">
            <w:rPr>
              <w:rFonts w:cs="Segoe UI"/>
              <w:caps/>
              <w:color w:val="828282"/>
              <w:sz w:val="16"/>
              <w:szCs w:val="16"/>
            </w:rPr>
            <w:instrText xml:space="preserve"> DOCPROPERTY "Nom d'opération" </w:instrText>
          </w:r>
          <w:r w:rsidR="009774C5">
            <w:rPr>
              <w:rFonts w:cs="Segoe UI"/>
              <w:caps/>
              <w:color w:val="828282"/>
              <w:sz w:val="16"/>
              <w:szCs w:val="16"/>
            </w:rPr>
            <w:fldChar w:fldCharType="separate"/>
          </w:r>
          <w:r w:rsidR="00AD0E07">
            <w:rPr>
              <w:rFonts w:cs="Segoe UI"/>
              <w:caps/>
              <w:color w:val="828282"/>
              <w:sz w:val="16"/>
              <w:szCs w:val="16"/>
            </w:rPr>
            <w:t>Nom Opération</w:t>
          </w:r>
          <w:r w:rsidR="009774C5">
            <w:rPr>
              <w:rFonts w:cs="Segoe UI"/>
              <w:caps/>
              <w:color w:val="828282"/>
              <w:sz w:val="16"/>
              <w:szCs w:val="16"/>
            </w:rPr>
            <w:fldChar w:fldCharType="end"/>
          </w:r>
          <w:r w:rsidR="009774C5">
            <w:rPr>
              <w:rFonts w:cs="Segoe UI"/>
              <w:caps/>
              <w:color w:val="828282"/>
              <w:sz w:val="16"/>
              <w:szCs w:val="16"/>
            </w:rPr>
            <w:t xml:space="preserve"> </w:t>
          </w:r>
          <w:r w:rsidRPr="00651BC2">
            <w:rPr>
              <w:rFonts w:cs="Segoe UI"/>
              <w:caps/>
              <w:color w:val="09212C"/>
              <w:sz w:val="16"/>
              <w:szCs w:val="16"/>
            </w:rPr>
            <w:t xml:space="preserve"> </w:t>
          </w:r>
        </w:p>
      </w:tc>
      <w:tc>
        <w:tcPr>
          <w:tcW w:w="850" w:type="dxa"/>
          <w:vMerge w:val="restart"/>
          <w:tcMar>
            <w:right w:w="284" w:type="dxa"/>
          </w:tcMar>
          <w:vAlign w:val="center"/>
        </w:tcPr>
        <w:p w14:paraId="08189A99" w14:textId="21EF4FEF" w:rsidR="00350F95" w:rsidRPr="00EB19F8" w:rsidRDefault="00350F95" w:rsidP="00321529">
          <w:pPr>
            <w:ind w:right="-273"/>
            <w:jc w:val="center"/>
            <w:rPr>
              <w:rFonts w:cs="Segoe UI"/>
              <w:sz w:val="17"/>
              <w:szCs w:val="17"/>
            </w:rPr>
          </w:pPr>
          <w:r w:rsidRPr="00EB19F8">
            <w:rPr>
              <w:rFonts w:cs="Segoe UI"/>
              <w:color w:val="00A4A6"/>
              <w:sz w:val="17"/>
              <w:szCs w:val="17"/>
            </w:rPr>
            <w:fldChar w:fldCharType="begin"/>
          </w:r>
          <w:r w:rsidRPr="00EB19F8">
            <w:rPr>
              <w:rFonts w:cs="Segoe UI"/>
              <w:color w:val="00A4A6"/>
              <w:sz w:val="17"/>
              <w:szCs w:val="17"/>
            </w:rPr>
            <w:instrText xml:space="preserve"> PAGE </w:instrText>
          </w:r>
          <w:r w:rsidRPr="00EB19F8">
            <w:rPr>
              <w:rFonts w:cs="Segoe UI"/>
              <w:color w:val="00A4A6"/>
              <w:sz w:val="17"/>
              <w:szCs w:val="17"/>
            </w:rPr>
            <w:fldChar w:fldCharType="separate"/>
          </w:r>
          <w:r w:rsidR="00DF58D8">
            <w:rPr>
              <w:rFonts w:cs="Segoe UI"/>
              <w:noProof/>
              <w:color w:val="00A4A6"/>
              <w:sz w:val="17"/>
              <w:szCs w:val="17"/>
            </w:rPr>
            <w:t>2</w:t>
          </w:r>
          <w:r w:rsidRPr="00EB19F8">
            <w:rPr>
              <w:rFonts w:cs="Segoe UI"/>
              <w:color w:val="00A4A6"/>
              <w:sz w:val="17"/>
              <w:szCs w:val="17"/>
            </w:rPr>
            <w:fldChar w:fldCharType="end"/>
          </w:r>
          <w:r w:rsidRPr="00EB19F8">
            <w:rPr>
              <w:rFonts w:cs="Segoe UI"/>
              <w:color w:val="00A4A6"/>
              <w:sz w:val="17"/>
              <w:szCs w:val="17"/>
            </w:rPr>
            <w:t xml:space="preserve"> | </w:t>
          </w:r>
          <w:r w:rsidRPr="00EB19F8">
            <w:rPr>
              <w:rFonts w:cs="Segoe UI"/>
              <w:noProof/>
              <w:color w:val="00A4A6"/>
              <w:sz w:val="17"/>
              <w:szCs w:val="17"/>
            </w:rPr>
            <w:fldChar w:fldCharType="begin"/>
          </w:r>
          <w:r w:rsidRPr="00EB19F8">
            <w:rPr>
              <w:rFonts w:cs="Segoe UI"/>
              <w:noProof/>
              <w:color w:val="00A4A6"/>
              <w:sz w:val="17"/>
              <w:szCs w:val="17"/>
            </w:rPr>
            <w:instrText xml:space="preserve"> NUMPAGES   \* MERGEFORMAT </w:instrText>
          </w:r>
          <w:r w:rsidRPr="00EB19F8">
            <w:rPr>
              <w:rFonts w:cs="Segoe UI"/>
              <w:noProof/>
              <w:color w:val="00A4A6"/>
              <w:sz w:val="17"/>
              <w:szCs w:val="17"/>
            </w:rPr>
            <w:fldChar w:fldCharType="separate"/>
          </w:r>
          <w:r w:rsidR="00DF58D8">
            <w:rPr>
              <w:rFonts w:cs="Segoe UI"/>
              <w:noProof/>
              <w:color w:val="00A4A6"/>
              <w:sz w:val="17"/>
              <w:szCs w:val="17"/>
            </w:rPr>
            <w:t>4</w:t>
          </w:r>
          <w:r w:rsidRPr="00EB19F8">
            <w:rPr>
              <w:rFonts w:cs="Segoe UI"/>
              <w:noProof/>
              <w:color w:val="00A4A6"/>
              <w:sz w:val="17"/>
              <w:szCs w:val="17"/>
            </w:rPr>
            <w:fldChar w:fldCharType="end"/>
          </w:r>
        </w:p>
      </w:tc>
    </w:tr>
    <w:tr w:rsidR="00350F95" w:rsidRPr="001C45BE" w14:paraId="324FA404" w14:textId="77777777" w:rsidTr="00350F95">
      <w:tc>
        <w:tcPr>
          <w:tcW w:w="1904" w:type="dxa"/>
          <w:vMerge/>
        </w:tcPr>
        <w:p w14:paraId="2C3FB43E" w14:textId="77777777" w:rsidR="00350F95" w:rsidRDefault="00350F95" w:rsidP="00321529">
          <w:pPr>
            <w:pStyle w:val="Pieddepage"/>
          </w:pPr>
        </w:p>
      </w:tc>
      <w:tc>
        <w:tcPr>
          <w:tcW w:w="6579" w:type="dxa"/>
          <w:tcMar>
            <w:right w:w="0" w:type="dxa"/>
          </w:tcMar>
          <w:vAlign w:val="center"/>
        </w:tcPr>
        <w:p w14:paraId="22F27F60" w14:textId="0425C274" w:rsidR="00350F95" w:rsidRPr="00293430" w:rsidRDefault="009774C5" w:rsidP="00321529">
          <w:pPr>
            <w:pStyle w:val="Pieddepage"/>
          </w:pPr>
          <w:fldSimple w:instr=" DOCPROPERTY &quot;Nomenclature&quot; ">
            <w:r w:rsidR="00AD0E07">
              <w:t>-</w:t>
            </w:r>
          </w:fldSimple>
          <w:r w:rsidR="00350F95">
            <w:t>-</w:t>
          </w:r>
          <w:fldSimple w:instr=" DOCPROPERTY &quot;Indice&quot; ">
            <w:r w:rsidR="00AD0E07">
              <w:t>-</w:t>
            </w:r>
          </w:fldSimple>
        </w:p>
      </w:tc>
      <w:tc>
        <w:tcPr>
          <w:tcW w:w="850" w:type="dxa"/>
          <w:vMerge/>
        </w:tcPr>
        <w:p w14:paraId="4C0D38FA" w14:textId="77777777" w:rsidR="00350F95" w:rsidRPr="001C45BE" w:rsidRDefault="00350F95" w:rsidP="00321529"/>
      </w:tc>
    </w:tr>
    <w:tr w:rsidR="00350F95" w:rsidRPr="001C45BE" w14:paraId="66E4D6CA" w14:textId="77777777" w:rsidTr="00350F95">
      <w:tc>
        <w:tcPr>
          <w:tcW w:w="1904" w:type="dxa"/>
          <w:vMerge/>
        </w:tcPr>
        <w:p w14:paraId="3453F516" w14:textId="77777777" w:rsidR="00350F95" w:rsidRDefault="00350F95" w:rsidP="00982687">
          <w:pPr>
            <w:pStyle w:val="Pieddepage"/>
          </w:pPr>
        </w:p>
      </w:tc>
      <w:tc>
        <w:tcPr>
          <w:tcW w:w="6579" w:type="dxa"/>
          <w:tcMar>
            <w:right w:w="0" w:type="dxa"/>
          </w:tcMar>
          <w:vAlign w:val="center"/>
        </w:tcPr>
        <w:p w14:paraId="13EE1959" w14:textId="4DB31F30" w:rsidR="00350F95" w:rsidRPr="00293430" w:rsidRDefault="001B4A65" w:rsidP="00982687">
          <w:pPr>
            <w:pStyle w:val="Pieddepage"/>
          </w:pPr>
          <w:r>
            <w:fldChar w:fldCharType="begin"/>
          </w:r>
          <w:r>
            <w:instrText xml:space="preserve"> DOCPROPERTY "Date document" </w:instrText>
          </w:r>
          <w:r>
            <w:fldChar w:fldCharType="separate"/>
          </w:r>
          <w:proofErr w:type="gramStart"/>
          <w:r w:rsidR="00AD0E07">
            <w:t>jj</w:t>
          </w:r>
          <w:proofErr w:type="gramEnd"/>
          <w:r w:rsidR="00AD0E07">
            <w:t>/mmm/202x</w:t>
          </w:r>
          <w:r>
            <w:fldChar w:fldCharType="end"/>
          </w:r>
        </w:p>
      </w:tc>
      <w:tc>
        <w:tcPr>
          <w:tcW w:w="850" w:type="dxa"/>
          <w:vMerge/>
        </w:tcPr>
        <w:p w14:paraId="304F2255" w14:textId="77777777" w:rsidR="00350F95" w:rsidRPr="001C45BE" w:rsidRDefault="00350F95" w:rsidP="00982687"/>
      </w:tc>
    </w:tr>
  </w:tbl>
  <w:p w14:paraId="74110142" w14:textId="77777777" w:rsidR="00350F95" w:rsidRDefault="00350F95" w:rsidP="00321529">
    <w:pPr>
      <w:pStyle w:val="N2"/>
      <w:ind w:left="0"/>
    </w:pPr>
    <w:r w:rsidRPr="009474E3">
      <w:rPr>
        <w:noProof/>
      </w:rPr>
      <mc:AlternateContent>
        <mc:Choice Requires="wpg">
          <w:drawing>
            <wp:anchor distT="0" distB="0" distL="114300" distR="114300" simplePos="0" relativeHeight="251658242" behindDoc="1" locked="1" layoutInCell="0" allowOverlap="1" wp14:anchorId="2C92E679" wp14:editId="1AA086E0">
              <wp:simplePos x="0" y="0"/>
              <wp:positionH relativeFrom="column">
                <wp:posOffset>5535930</wp:posOffset>
              </wp:positionH>
              <wp:positionV relativeFrom="margin">
                <wp:posOffset>8698865</wp:posOffset>
              </wp:positionV>
              <wp:extent cx="1115060" cy="1174750"/>
              <wp:effectExtent l="0" t="0" r="8890" b="6350"/>
              <wp:wrapNone/>
              <wp:docPr id="11" name="Group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1115060" cy="1174750"/>
                        <a:chOff x="0" y="-9215"/>
                        <a:chExt cx="1115943" cy="1172782"/>
                      </a:xfrm>
                    </wpg:grpSpPr>
                    <wps:wsp>
                      <wps:cNvPr id="23" name="Freeform: Shape 12"/>
                      <wps:cNvSpPr>
                        <a:spLocks/>
                      </wps:cNvSpPr>
                      <wps:spPr bwMode="auto">
                        <a:xfrm flipH="1">
                          <a:off x="0" y="357209"/>
                          <a:ext cx="1115943" cy="806358"/>
                        </a:xfrm>
                        <a:custGeom>
                          <a:avLst/>
                          <a:gdLst>
                            <a:gd name="connsiteX0" fmla="*/ 0 w 1115943"/>
                            <a:gd name="connsiteY0" fmla="*/ 0 h 806358"/>
                            <a:gd name="connsiteX1" fmla="*/ 1115943 w 1115943"/>
                            <a:gd name="connsiteY1" fmla="*/ 806358 h 806358"/>
                            <a:gd name="connsiteX2" fmla="*/ 0 w 1115943"/>
                            <a:gd name="connsiteY2" fmla="*/ 806358 h 80635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115943" h="806358">
                              <a:moveTo>
                                <a:pt x="0" y="0"/>
                              </a:moveTo>
                              <a:lnTo>
                                <a:pt x="1115943" y="806358"/>
                              </a:lnTo>
                              <a:lnTo>
                                <a:pt x="0" y="8063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212C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reeform: Shape 13"/>
                      <wps:cNvSpPr/>
                      <wps:spPr>
                        <a:xfrm flipH="1">
                          <a:off x="396011" y="-9215"/>
                          <a:ext cx="719932" cy="1163567"/>
                        </a:xfrm>
                        <a:custGeom>
                          <a:avLst/>
                          <a:gdLst>
                            <a:gd name="connsiteX0" fmla="*/ 0 w 719932"/>
                            <a:gd name="connsiteY0" fmla="*/ 0 h 1163567"/>
                            <a:gd name="connsiteX1" fmla="*/ 719932 w 719932"/>
                            <a:gd name="connsiteY1" fmla="*/ 515799 h 1163567"/>
                            <a:gd name="connsiteX2" fmla="*/ 719932 w 719932"/>
                            <a:gd name="connsiteY2" fmla="*/ 1163567 h 1163567"/>
                            <a:gd name="connsiteX3" fmla="*/ 0 w 719932"/>
                            <a:gd name="connsiteY3" fmla="*/ 1163567 h 11635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19932" h="1163567">
                              <a:moveTo>
                                <a:pt x="0" y="0"/>
                              </a:moveTo>
                              <a:lnTo>
                                <a:pt x="719932" y="515799"/>
                              </a:lnTo>
                              <a:lnTo>
                                <a:pt x="719932" y="1163567"/>
                              </a:lnTo>
                              <a:lnTo>
                                <a:pt x="0" y="11635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17E">
                            <a:alpha val="2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FAF17C7" id="Group 9" o:spid="_x0000_s1026" style="position:absolute;margin-left:435.9pt;margin-top:684.95pt;width:87.8pt;height:92.5pt;z-index:-251658238;mso-position-vertical-relative:margin;mso-width-relative:margin;mso-height-relative:margin" coordorigin=",-92" coordsize="11159,117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" o:allowincell="f">
              <o:lock v:ext="edit" aspectratio="t"/>
              <v:shape id="Freeform: Shape 12" o:spid="_x0000_s1027" style="position:absolute;top:3572;width:11159;height:8063;flip:x;visibility:visible;mso-wrap-style:square;v-text-anchor:top" coordsize="1115943,806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" path="m,l1115943,806358,,806358,,xe" fillcolor="#09212c" stroked="f">
                <v:path arrowok="t" o:connecttype="custom" o:connectlocs="0,0;1115943,806358;0,806358" o:connectangles="0,0,0"/>
              </v:shape>
              <v:shape id="Freeform: Shape 13" o:spid="_x0000_s1028" style="position:absolute;left:3960;top:-92;width:7199;height:11635;flip:x;visibility:visible;mso-wrap-style:square;v-text-anchor:middle" coordsize="719932,1163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" path="m,l719932,515799r,647768l,1163567,,xe" fillcolor="#00617e" stroked="f" strokeweight="1pt">
                <v:fill opacity="19532f"/>
                <v:stroke joinstyle="miter"/>
                <v:path arrowok="t" o:connecttype="custom" o:connectlocs="0,0;719932,515799;719932,1163567;0,1163567" o:connectangles="0,0,0,0"/>
              </v:shape>
              <w10:wrap anchory="margin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1BB2F" w14:textId="77777777" w:rsidR="00506B9F" w:rsidRDefault="00506B9F" w:rsidP="001002CC">
      <w:r>
        <w:separator/>
      </w:r>
    </w:p>
  </w:footnote>
  <w:footnote w:type="continuationSeparator" w:id="0">
    <w:p w14:paraId="02E0431B" w14:textId="77777777" w:rsidR="00506B9F" w:rsidRDefault="00506B9F" w:rsidP="001002CC">
      <w:r>
        <w:continuationSeparator/>
      </w:r>
    </w:p>
  </w:footnote>
  <w:footnote w:type="continuationNotice" w:id="1">
    <w:p w14:paraId="3B411525" w14:textId="77777777" w:rsidR="00506B9F" w:rsidRDefault="00506B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42A15" w14:textId="77777777" w:rsidR="003B7D26" w:rsidRDefault="003B7D2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B605" w14:textId="77777777" w:rsidR="003B7D26" w:rsidRDefault="003B7D2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9E7B5" w14:textId="77777777" w:rsidR="003B7D26" w:rsidRDefault="003B7D2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974CA6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80.2pt;height:273.6pt" o:bullet="t">
        <v:imagedata r:id="rId1" o:title="logo_Eiffage"/>
      </v:shape>
    </w:pict>
  </w:numPicBullet>
  <w:numPicBullet w:numPicBulletId="1">
    <w:pict>
      <v:shape id="_x0000_i1026" type="#_x0000_t75" style="width:180pt;height:86.4pt" o:bullet="t">
        <v:imagedata r:id="rId2" o:title="LAP2"/>
      </v:shape>
    </w:pict>
  </w:numPicBullet>
  <w:numPicBullet w:numPicBulletId="2">
    <w:pict>
      <v:shape id="_x0000_i1027" type="#_x0000_t75" style="width:180pt;height:86.4pt" o:bullet="t">
        <v:imagedata r:id="rId3" o:title="LAP1"/>
      </v:shape>
    </w:pict>
  </w:numPicBullet>
  <w:abstractNum w:abstractNumId="0" w15:restartNumberingAfterBreak="0">
    <w:nsid w:val="0698187D"/>
    <w:multiLevelType w:val="multilevel"/>
    <w:tmpl w:val="ED380912"/>
    <w:lvl w:ilvl="0">
      <w:start w:val="1"/>
      <w:numFmt w:val="decimal"/>
      <w:lvlRestart w:val="0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2">
      <w:start w:val="1"/>
      <w:numFmt w:val="decimal"/>
      <w:pStyle w:val="Fragmentsuite"/>
      <w:lvlText w:val="%1.%2.%3."/>
      <w:lvlJc w:val="left"/>
      <w:pPr>
        <w:tabs>
          <w:tab w:val="num" w:pos="777"/>
        </w:tabs>
        <w:ind w:left="1281" w:hanging="128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40"/>
        </w:tabs>
        <w:ind w:left="1785" w:hanging="178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497"/>
        </w:tabs>
        <w:ind w:left="2289" w:hanging="228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9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9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0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77" w:hanging="1440"/>
      </w:pPr>
      <w:rPr>
        <w:rFonts w:hint="default"/>
      </w:rPr>
    </w:lvl>
  </w:abstractNum>
  <w:abstractNum w:abstractNumId="1" w15:restartNumberingAfterBreak="0">
    <w:nsid w:val="0D4F4A96"/>
    <w:multiLevelType w:val="hybridMultilevel"/>
    <w:tmpl w:val="6792A8BA"/>
    <w:lvl w:ilvl="0" w:tplc="64DE0418">
      <w:start w:val="1"/>
      <w:numFmt w:val="bullet"/>
      <w:pStyle w:val="Listepuces2"/>
      <w:lvlText w:val=""/>
      <w:lvlPicBulletId w:val="1"/>
      <w:lvlJc w:val="left"/>
      <w:pPr>
        <w:ind w:left="785" w:hanging="360"/>
      </w:pPr>
      <w:rPr>
        <w:rFonts w:ascii="Symbol" w:hAnsi="Symbol" w:hint="default"/>
        <w:b/>
        <w:i w:val="0"/>
        <w:color w:val="auto"/>
        <w:sz w:val="10"/>
        <w:szCs w:val="1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17026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1003" w:hanging="720"/>
      </w:pPr>
    </w:lvl>
    <w:lvl w:ilvl="3">
      <w:start w:val="1"/>
      <w:numFmt w:val="decimal"/>
      <w:pStyle w:val="Titre4"/>
      <w:lvlText w:val="%1.%2.%3.%4"/>
      <w:lvlJc w:val="left"/>
      <w:pPr>
        <w:ind w:left="1289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8B1105"/>
    <w:multiLevelType w:val="multilevel"/>
    <w:tmpl w:val="040C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" w15:restartNumberingAfterBreak="0">
    <w:nsid w:val="27F10095"/>
    <w:multiLevelType w:val="hybridMultilevel"/>
    <w:tmpl w:val="FDC2A4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78286D"/>
    <w:multiLevelType w:val="multilevel"/>
    <w:tmpl w:val="E67491D8"/>
    <w:lvl w:ilvl="0">
      <w:start w:val="1"/>
      <w:numFmt w:val="decimal"/>
      <w:pStyle w:val="Listenumrote"/>
      <w:lvlText w:val="%1."/>
      <w:lvlJc w:val="left"/>
      <w:pPr>
        <w:ind w:left="644" w:hanging="360"/>
      </w:pPr>
      <w:rPr>
        <w:rFonts w:ascii="Segoe UI" w:hAnsi="Segoe UI" w:hint="default"/>
        <w:b/>
        <w:bCs w:val="0"/>
        <w:i w:val="0"/>
        <w:color w:val="09212C"/>
        <w:sz w:val="18"/>
        <w:szCs w:val="22"/>
      </w:rPr>
    </w:lvl>
    <w:lvl w:ilvl="1" w:tentative="1">
      <w:start w:val="1"/>
      <w:numFmt w:val="lowerLetter"/>
      <w:lvlText w:val="%2."/>
      <w:lvlJc w:val="left"/>
      <w:pPr>
        <w:tabs>
          <w:tab w:val="num" w:pos="1667"/>
        </w:tabs>
        <w:ind w:left="1667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387"/>
        </w:tabs>
        <w:ind w:left="2387" w:hanging="180"/>
      </w:pPr>
    </w:lvl>
    <w:lvl w:ilvl="3" w:tentative="1">
      <w:start w:val="1"/>
      <w:numFmt w:val="decimal"/>
      <w:lvlText w:val="%4."/>
      <w:lvlJc w:val="left"/>
      <w:pPr>
        <w:tabs>
          <w:tab w:val="num" w:pos="3107"/>
        </w:tabs>
        <w:ind w:left="3107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827"/>
        </w:tabs>
        <w:ind w:left="3827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547"/>
        </w:tabs>
        <w:ind w:left="4547" w:hanging="180"/>
      </w:pPr>
    </w:lvl>
    <w:lvl w:ilvl="6" w:tentative="1">
      <w:start w:val="1"/>
      <w:numFmt w:val="decimal"/>
      <w:lvlText w:val="%7."/>
      <w:lvlJc w:val="left"/>
      <w:pPr>
        <w:tabs>
          <w:tab w:val="num" w:pos="5267"/>
        </w:tabs>
        <w:ind w:left="5267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987"/>
        </w:tabs>
        <w:ind w:left="5987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707"/>
        </w:tabs>
        <w:ind w:left="6707" w:hanging="180"/>
      </w:pPr>
    </w:lvl>
  </w:abstractNum>
  <w:abstractNum w:abstractNumId="6" w15:restartNumberingAfterBreak="0">
    <w:nsid w:val="2F0806C0"/>
    <w:multiLevelType w:val="multilevel"/>
    <w:tmpl w:val="73504B24"/>
    <w:styleLink w:val="ListeNumMRS"/>
    <w:lvl w:ilvl="0">
      <w:start w:val="1"/>
      <w:numFmt w:val="decimal"/>
      <w:lvlRestart w:val="0"/>
      <w:lvlText w:val="%1"/>
      <w:lvlJc w:val="left"/>
      <w:pPr>
        <w:tabs>
          <w:tab w:val="num" w:pos="284"/>
        </w:tabs>
        <w:ind w:left="397" w:hanging="329"/>
      </w:pPr>
      <w:rPr>
        <w:rFonts w:ascii="Arial Gras" w:hAnsi="Arial Gras" w:hint="default"/>
        <w:b/>
        <w:i w:val="0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7" w15:restartNumberingAfterBreak="0">
    <w:nsid w:val="3A120887"/>
    <w:multiLevelType w:val="multilevel"/>
    <w:tmpl w:val="FB081042"/>
    <w:styleLink w:val="PuceEiffage"/>
    <w:lvl w:ilvl="0">
      <w:start w:val="1"/>
      <w:numFmt w:val="bullet"/>
      <w:lvlText w:val=""/>
      <w:lvlPicBulletId w:val="0"/>
      <w:lvlJc w:val="left"/>
      <w:pPr>
        <w:tabs>
          <w:tab w:val="num" w:pos="924"/>
        </w:tabs>
        <w:ind w:left="924" w:hanging="567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0A1648B"/>
    <w:multiLevelType w:val="hybridMultilevel"/>
    <w:tmpl w:val="89341732"/>
    <w:lvl w:ilvl="0" w:tplc="3906029C">
      <w:start w:val="1"/>
      <w:numFmt w:val="bullet"/>
      <w:pStyle w:val="Listepuces"/>
      <w:lvlText w:val=""/>
      <w:lvlPicBulletId w:val="2"/>
      <w:lvlJc w:val="left"/>
      <w:pPr>
        <w:ind w:left="417" w:hanging="360"/>
      </w:pPr>
      <w:rPr>
        <w:rFonts w:ascii="Symbol" w:hAnsi="Symbol" w:hint="default"/>
        <w:b/>
        <w:i w:val="0"/>
        <w:color w:val="auto"/>
        <w:sz w:val="10"/>
        <w:szCs w:val="10"/>
      </w:rPr>
    </w:lvl>
    <w:lvl w:ilvl="1" w:tplc="040C0003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9" w15:restartNumberingAfterBreak="0">
    <w:nsid w:val="52E306F2"/>
    <w:multiLevelType w:val="multilevel"/>
    <w:tmpl w:val="040C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5487448"/>
    <w:multiLevelType w:val="multilevel"/>
    <w:tmpl w:val="86BC72CC"/>
    <w:styleLink w:val="StyleListedocumentEIFFAG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6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DC2239C"/>
    <w:multiLevelType w:val="hybridMultilevel"/>
    <w:tmpl w:val="7548C102"/>
    <w:lvl w:ilvl="0" w:tplc="E042C126">
      <w:start w:val="149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3B1343"/>
    <w:multiLevelType w:val="hybridMultilevel"/>
    <w:tmpl w:val="1FF8EE34"/>
    <w:lvl w:ilvl="0" w:tplc="FC365E88">
      <w:start w:val="1"/>
      <w:numFmt w:val="bullet"/>
      <w:pStyle w:val="Listetableau"/>
      <w:lvlText w:val=""/>
      <w:lvlJc w:val="left"/>
      <w:pPr>
        <w:ind w:left="417" w:hanging="360"/>
      </w:pPr>
      <w:rPr>
        <w:rFonts w:ascii="Wingdings 3" w:hAnsi="Wingdings 3" w:hint="default"/>
        <w:b/>
        <w:i w:val="0"/>
        <w:color w:val="09212C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8801A5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E5D2223"/>
    <w:multiLevelType w:val="hybridMultilevel"/>
    <w:tmpl w:val="2FC0234C"/>
    <w:lvl w:ilvl="0" w:tplc="3E220312">
      <w:start w:val="268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224AE7"/>
    <w:multiLevelType w:val="hybridMultilevel"/>
    <w:tmpl w:val="DD7ED110"/>
    <w:lvl w:ilvl="0" w:tplc="EB304BA2">
      <w:start w:val="1"/>
      <w:numFmt w:val="bullet"/>
      <w:pStyle w:val="Puce3"/>
      <w:lvlText w:val=""/>
      <w:lvlJc w:val="left"/>
      <w:pPr>
        <w:ind w:left="720" w:hanging="360"/>
      </w:pPr>
      <w:rPr>
        <w:rFonts w:ascii="Webdings" w:hAnsi="Webdings" w:hint="default"/>
        <w:color w:val="00A4A6" w:themeColor="accent5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747496">
    <w:abstractNumId w:val="6"/>
  </w:num>
  <w:num w:numId="2" w16cid:durableId="323901336">
    <w:abstractNumId w:val="7"/>
  </w:num>
  <w:num w:numId="3" w16cid:durableId="870916761">
    <w:abstractNumId w:val="10"/>
  </w:num>
  <w:num w:numId="4" w16cid:durableId="1093668556">
    <w:abstractNumId w:val="13"/>
  </w:num>
  <w:num w:numId="5" w16cid:durableId="680083065">
    <w:abstractNumId w:val="9"/>
  </w:num>
  <w:num w:numId="6" w16cid:durableId="1592543466">
    <w:abstractNumId w:val="3"/>
  </w:num>
  <w:num w:numId="7" w16cid:durableId="1997999651">
    <w:abstractNumId w:val="5"/>
  </w:num>
  <w:num w:numId="8" w16cid:durableId="53894375">
    <w:abstractNumId w:val="12"/>
  </w:num>
  <w:num w:numId="9" w16cid:durableId="18763089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50350319">
    <w:abstractNumId w:val="2"/>
  </w:num>
  <w:num w:numId="11" w16cid:durableId="1838232133">
    <w:abstractNumId w:val="1"/>
  </w:num>
  <w:num w:numId="12" w16cid:durableId="1805999490">
    <w:abstractNumId w:val="8"/>
  </w:num>
  <w:num w:numId="13" w16cid:durableId="1080172436">
    <w:abstractNumId w:val="15"/>
  </w:num>
  <w:num w:numId="14" w16cid:durableId="1537543050">
    <w:abstractNumId w:val="4"/>
  </w:num>
  <w:num w:numId="15" w16cid:durableId="352268968">
    <w:abstractNumId w:val="14"/>
  </w:num>
  <w:num w:numId="16" w16cid:durableId="608779777">
    <w:abstractNumId w:val="11"/>
  </w:num>
  <w:num w:numId="17" w16cid:durableId="1880701436">
    <w:abstractNumId w:val="2"/>
  </w:num>
  <w:num w:numId="18" w16cid:durableId="911737143">
    <w:abstractNumId w:val="2"/>
  </w:num>
  <w:num w:numId="19" w16cid:durableId="992833136">
    <w:abstractNumId w:val="2"/>
  </w:num>
  <w:num w:numId="20" w16cid:durableId="478159855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readOnly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448"/>
    <w:rsid w:val="00000D44"/>
    <w:rsid w:val="00001154"/>
    <w:rsid w:val="000032F1"/>
    <w:rsid w:val="0000606E"/>
    <w:rsid w:val="000074D2"/>
    <w:rsid w:val="00007868"/>
    <w:rsid w:val="000116C1"/>
    <w:rsid w:val="00013C0B"/>
    <w:rsid w:val="00015C6B"/>
    <w:rsid w:val="00015D1E"/>
    <w:rsid w:val="000174D6"/>
    <w:rsid w:val="00017E86"/>
    <w:rsid w:val="0002039B"/>
    <w:rsid w:val="00020E4A"/>
    <w:rsid w:val="00022546"/>
    <w:rsid w:val="00023A11"/>
    <w:rsid w:val="00026E48"/>
    <w:rsid w:val="00027A3D"/>
    <w:rsid w:val="00030BB4"/>
    <w:rsid w:val="00031051"/>
    <w:rsid w:val="00031330"/>
    <w:rsid w:val="000328B1"/>
    <w:rsid w:val="00032C0F"/>
    <w:rsid w:val="000339C5"/>
    <w:rsid w:val="00034729"/>
    <w:rsid w:val="00036B4D"/>
    <w:rsid w:val="00037A5D"/>
    <w:rsid w:val="00040262"/>
    <w:rsid w:val="00043627"/>
    <w:rsid w:val="000443D7"/>
    <w:rsid w:val="00044447"/>
    <w:rsid w:val="00044537"/>
    <w:rsid w:val="000501B3"/>
    <w:rsid w:val="00050863"/>
    <w:rsid w:val="0005122A"/>
    <w:rsid w:val="00051804"/>
    <w:rsid w:val="000563B3"/>
    <w:rsid w:val="0005751C"/>
    <w:rsid w:val="0006297F"/>
    <w:rsid w:val="00064468"/>
    <w:rsid w:val="00064731"/>
    <w:rsid w:val="00070DC8"/>
    <w:rsid w:val="00070E8D"/>
    <w:rsid w:val="00072676"/>
    <w:rsid w:val="00073E57"/>
    <w:rsid w:val="00077928"/>
    <w:rsid w:val="000815D5"/>
    <w:rsid w:val="00081BD4"/>
    <w:rsid w:val="000841C9"/>
    <w:rsid w:val="000849C7"/>
    <w:rsid w:val="000903A9"/>
    <w:rsid w:val="0009097C"/>
    <w:rsid w:val="00095133"/>
    <w:rsid w:val="00096DE2"/>
    <w:rsid w:val="00097BE2"/>
    <w:rsid w:val="00097F53"/>
    <w:rsid w:val="000A00CB"/>
    <w:rsid w:val="000A0697"/>
    <w:rsid w:val="000A0707"/>
    <w:rsid w:val="000A13F5"/>
    <w:rsid w:val="000A258F"/>
    <w:rsid w:val="000A2862"/>
    <w:rsid w:val="000A3838"/>
    <w:rsid w:val="000A3F54"/>
    <w:rsid w:val="000A4309"/>
    <w:rsid w:val="000A4A0D"/>
    <w:rsid w:val="000A5808"/>
    <w:rsid w:val="000A66CB"/>
    <w:rsid w:val="000A6DCB"/>
    <w:rsid w:val="000A7983"/>
    <w:rsid w:val="000B2BA5"/>
    <w:rsid w:val="000B4A9B"/>
    <w:rsid w:val="000B4AE0"/>
    <w:rsid w:val="000B635A"/>
    <w:rsid w:val="000B7B9A"/>
    <w:rsid w:val="000C1292"/>
    <w:rsid w:val="000C49BA"/>
    <w:rsid w:val="000C6374"/>
    <w:rsid w:val="000C7D64"/>
    <w:rsid w:val="000D2897"/>
    <w:rsid w:val="000D2C39"/>
    <w:rsid w:val="000D2E69"/>
    <w:rsid w:val="000D4268"/>
    <w:rsid w:val="000D486D"/>
    <w:rsid w:val="000D6685"/>
    <w:rsid w:val="000E009D"/>
    <w:rsid w:val="000E0714"/>
    <w:rsid w:val="000E0799"/>
    <w:rsid w:val="000E1755"/>
    <w:rsid w:val="000E2924"/>
    <w:rsid w:val="000E5387"/>
    <w:rsid w:val="000E62D2"/>
    <w:rsid w:val="000F05BD"/>
    <w:rsid w:val="000F36EB"/>
    <w:rsid w:val="000F5B90"/>
    <w:rsid w:val="000F6CCC"/>
    <w:rsid w:val="000F6DF2"/>
    <w:rsid w:val="001002CC"/>
    <w:rsid w:val="001017CA"/>
    <w:rsid w:val="00103FCC"/>
    <w:rsid w:val="00104F63"/>
    <w:rsid w:val="0010574B"/>
    <w:rsid w:val="001063F5"/>
    <w:rsid w:val="0010717A"/>
    <w:rsid w:val="00115378"/>
    <w:rsid w:val="001153B5"/>
    <w:rsid w:val="00115C21"/>
    <w:rsid w:val="0011773B"/>
    <w:rsid w:val="001178AA"/>
    <w:rsid w:val="00121663"/>
    <w:rsid w:val="001240C3"/>
    <w:rsid w:val="0012495F"/>
    <w:rsid w:val="00132213"/>
    <w:rsid w:val="0013273B"/>
    <w:rsid w:val="00135A1D"/>
    <w:rsid w:val="00137CC2"/>
    <w:rsid w:val="0014238F"/>
    <w:rsid w:val="001461B2"/>
    <w:rsid w:val="001464C2"/>
    <w:rsid w:val="00150E8E"/>
    <w:rsid w:val="0015274F"/>
    <w:rsid w:val="001533B6"/>
    <w:rsid w:val="00156DB8"/>
    <w:rsid w:val="00157C73"/>
    <w:rsid w:val="00160CBD"/>
    <w:rsid w:val="00160EF0"/>
    <w:rsid w:val="001613D9"/>
    <w:rsid w:val="00161A55"/>
    <w:rsid w:val="0016232C"/>
    <w:rsid w:val="00162892"/>
    <w:rsid w:val="00164DCC"/>
    <w:rsid w:val="00167BF4"/>
    <w:rsid w:val="00167C28"/>
    <w:rsid w:val="001716C6"/>
    <w:rsid w:val="00173085"/>
    <w:rsid w:val="001742B8"/>
    <w:rsid w:val="00174D97"/>
    <w:rsid w:val="001760EE"/>
    <w:rsid w:val="00177D73"/>
    <w:rsid w:val="00180FB5"/>
    <w:rsid w:val="00180FDA"/>
    <w:rsid w:val="00183555"/>
    <w:rsid w:val="00183DEE"/>
    <w:rsid w:val="00185447"/>
    <w:rsid w:val="001863D8"/>
    <w:rsid w:val="00187667"/>
    <w:rsid w:val="00193614"/>
    <w:rsid w:val="0019433B"/>
    <w:rsid w:val="00194AED"/>
    <w:rsid w:val="00194DD6"/>
    <w:rsid w:val="001A06F9"/>
    <w:rsid w:val="001A0E45"/>
    <w:rsid w:val="001A1487"/>
    <w:rsid w:val="001A1687"/>
    <w:rsid w:val="001A35E3"/>
    <w:rsid w:val="001A4769"/>
    <w:rsid w:val="001A47F4"/>
    <w:rsid w:val="001A5440"/>
    <w:rsid w:val="001A6821"/>
    <w:rsid w:val="001A7664"/>
    <w:rsid w:val="001B07C1"/>
    <w:rsid w:val="001B094B"/>
    <w:rsid w:val="001B3617"/>
    <w:rsid w:val="001B3B52"/>
    <w:rsid w:val="001B4A65"/>
    <w:rsid w:val="001B4F23"/>
    <w:rsid w:val="001B55E8"/>
    <w:rsid w:val="001B5E2B"/>
    <w:rsid w:val="001C33B7"/>
    <w:rsid w:val="001C5D4D"/>
    <w:rsid w:val="001C5E23"/>
    <w:rsid w:val="001D0991"/>
    <w:rsid w:val="001D0B60"/>
    <w:rsid w:val="001D19F3"/>
    <w:rsid w:val="001D3C76"/>
    <w:rsid w:val="001D4C0F"/>
    <w:rsid w:val="001D52D4"/>
    <w:rsid w:val="001E0789"/>
    <w:rsid w:val="001E181C"/>
    <w:rsid w:val="001E23F6"/>
    <w:rsid w:val="001E32AD"/>
    <w:rsid w:val="001E586E"/>
    <w:rsid w:val="001E7305"/>
    <w:rsid w:val="001F0D3D"/>
    <w:rsid w:val="001F1281"/>
    <w:rsid w:val="001F18CF"/>
    <w:rsid w:val="001F2A0F"/>
    <w:rsid w:val="001F3001"/>
    <w:rsid w:val="001F447C"/>
    <w:rsid w:val="001F66E9"/>
    <w:rsid w:val="001F77B0"/>
    <w:rsid w:val="00200239"/>
    <w:rsid w:val="00202AC2"/>
    <w:rsid w:val="00202F70"/>
    <w:rsid w:val="00204113"/>
    <w:rsid w:val="00204702"/>
    <w:rsid w:val="0020483C"/>
    <w:rsid w:val="00205A6B"/>
    <w:rsid w:val="00206B70"/>
    <w:rsid w:val="00210ECA"/>
    <w:rsid w:val="002113D4"/>
    <w:rsid w:val="00211EB0"/>
    <w:rsid w:val="0021380C"/>
    <w:rsid w:val="00216DE6"/>
    <w:rsid w:val="002204C9"/>
    <w:rsid w:val="00223749"/>
    <w:rsid w:val="0022450C"/>
    <w:rsid w:val="00225A89"/>
    <w:rsid w:val="0022743E"/>
    <w:rsid w:val="00227650"/>
    <w:rsid w:val="00230EA9"/>
    <w:rsid w:val="0023160F"/>
    <w:rsid w:val="00231F52"/>
    <w:rsid w:val="00232D43"/>
    <w:rsid w:val="0023300D"/>
    <w:rsid w:val="00233E34"/>
    <w:rsid w:val="00234A9D"/>
    <w:rsid w:val="002367E6"/>
    <w:rsid w:val="002375F4"/>
    <w:rsid w:val="00237F18"/>
    <w:rsid w:val="00242F95"/>
    <w:rsid w:val="00245435"/>
    <w:rsid w:val="002461DF"/>
    <w:rsid w:val="002468EF"/>
    <w:rsid w:val="002475F6"/>
    <w:rsid w:val="00251F83"/>
    <w:rsid w:val="002520E2"/>
    <w:rsid w:val="002537C3"/>
    <w:rsid w:val="002560F6"/>
    <w:rsid w:val="00256978"/>
    <w:rsid w:val="00260580"/>
    <w:rsid w:val="00261B38"/>
    <w:rsid w:val="00261CF5"/>
    <w:rsid w:val="002621C2"/>
    <w:rsid w:val="002622B6"/>
    <w:rsid w:val="00264AB2"/>
    <w:rsid w:val="00266D8A"/>
    <w:rsid w:val="00270B3B"/>
    <w:rsid w:val="00273AE0"/>
    <w:rsid w:val="0027405F"/>
    <w:rsid w:val="00275533"/>
    <w:rsid w:val="00275665"/>
    <w:rsid w:val="0027651E"/>
    <w:rsid w:val="00277A23"/>
    <w:rsid w:val="00277DA7"/>
    <w:rsid w:val="00280303"/>
    <w:rsid w:val="00281744"/>
    <w:rsid w:val="00284F09"/>
    <w:rsid w:val="00286EAA"/>
    <w:rsid w:val="00287C12"/>
    <w:rsid w:val="002920C3"/>
    <w:rsid w:val="00292D82"/>
    <w:rsid w:val="002935C9"/>
    <w:rsid w:val="00293B0E"/>
    <w:rsid w:val="002940CD"/>
    <w:rsid w:val="002A0009"/>
    <w:rsid w:val="002A00EC"/>
    <w:rsid w:val="002A2128"/>
    <w:rsid w:val="002A70F8"/>
    <w:rsid w:val="002B0F89"/>
    <w:rsid w:val="002B1402"/>
    <w:rsid w:val="002B1DFF"/>
    <w:rsid w:val="002B40CB"/>
    <w:rsid w:val="002B4FB7"/>
    <w:rsid w:val="002B5936"/>
    <w:rsid w:val="002B5DA9"/>
    <w:rsid w:val="002B7290"/>
    <w:rsid w:val="002B7EFE"/>
    <w:rsid w:val="002C06F4"/>
    <w:rsid w:val="002C0D34"/>
    <w:rsid w:val="002C2C9E"/>
    <w:rsid w:val="002C54A7"/>
    <w:rsid w:val="002C5A1B"/>
    <w:rsid w:val="002C718B"/>
    <w:rsid w:val="002C7938"/>
    <w:rsid w:val="002D05C2"/>
    <w:rsid w:val="002D168A"/>
    <w:rsid w:val="002D3109"/>
    <w:rsid w:val="002D4B03"/>
    <w:rsid w:val="002D60A3"/>
    <w:rsid w:val="002E20DC"/>
    <w:rsid w:val="002E32D5"/>
    <w:rsid w:val="002E3471"/>
    <w:rsid w:val="002E5C17"/>
    <w:rsid w:val="002E5E88"/>
    <w:rsid w:val="002E733F"/>
    <w:rsid w:val="002F097D"/>
    <w:rsid w:val="002F0A1B"/>
    <w:rsid w:val="002F10B2"/>
    <w:rsid w:val="002F5AF6"/>
    <w:rsid w:val="002F609A"/>
    <w:rsid w:val="002F6625"/>
    <w:rsid w:val="00300093"/>
    <w:rsid w:val="00300878"/>
    <w:rsid w:val="00300BC6"/>
    <w:rsid w:val="0030329F"/>
    <w:rsid w:val="00303F97"/>
    <w:rsid w:val="0030602C"/>
    <w:rsid w:val="0030614B"/>
    <w:rsid w:val="00306224"/>
    <w:rsid w:val="00307018"/>
    <w:rsid w:val="003076ED"/>
    <w:rsid w:val="00307AA1"/>
    <w:rsid w:val="003101BB"/>
    <w:rsid w:val="003114D6"/>
    <w:rsid w:val="00311BB9"/>
    <w:rsid w:val="003129E5"/>
    <w:rsid w:val="003134B3"/>
    <w:rsid w:val="00314E3B"/>
    <w:rsid w:val="00317D7E"/>
    <w:rsid w:val="003203B5"/>
    <w:rsid w:val="00321529"/>
    <w:rsid w:val="0032183A"/>
    <w:rsid w:val="00322628"/>
    <w:rsid w:val="003228A5"/>
    <w:rsid w:val="00322A74"/>
    <w:rsid w:val="00323BEA"/>
    <w:rsid w:val="00325487"/>
    <w:rsid w:val="0032566F"/>
    <w:rsid w:val="003261BE"/>
    <w:rsid w:val="003266A0"/>
    <w:rsid w:val="00326D49"/>
    <w:rsid w:val="0033046A"/>
    <w:rsid w:val="00335663"/>
    <w:rsid w:val="00336289"/>
    <w:rsid w:val="00337ED8"/>
    <w:rsid w:val="00342A12"/>
    <w:rsid w:val="003452A6"/>
    <w:rsid w:val="00346413"/>
    <w:rsid w:val="00346CF8"/>
    <w:rsid w:val="003500CD"/>
    <w:rsid w:val="00350589"/>
    <w:rsid w:val="00350C5B"/>
    <w:rsid w:val="00350F95"/>
    <w:rsid w:val="00351B30"/>
    <w:rsid w:val="00352348"/>
    <w:rsid w:val="003540D1"/>
    <w:rsid w:val="0035496F"/>
    <w:rsid w:val="003557A9"/>
    <w:rsid w:val="00356269"/>
    <w:rsid w:val="00357765"/>
    <w:rsid w:val="00360353"/>
    <w:rsid w:val="0036040E"/>
    <w:rsid w:val="00361B7B"/>
    <w:rsid w:val="00362EE8"/>
    <w:rsid w:val="00363C9C"/>
    <w:rsid w:val="00367217"/>
    <w:rsid w:val="003702CF"/>
    <w:rsid w:val="00371020"/>
    <w:rsid w:val="00371B23"/>
    <w:rsid w:val="00372046"/>
    <w:rsid w:val="0037255C"/>
    <w:rsid w:val="00373046"/>
    <w:rsid w:val="003745AD"/>
    <w:rsid w:val="00374F7C"/>
    <w:rsid w:val="003752B8"/>
    <w:rsid w:val="00375474"/>
    <w:rsid w:val="00375763"/>
    <w:rsid w:val="0037579D"/>
    <w:rsid w:val="00380154"/>
    <w:rsid w:val="003804A1"/>
    <w:rsid w:val="00380EF1"/>
    <w:rsid w:val="00382722"/>
    <w:rsid w:val="003835A9"/>
    <w:rsid w:val="003847C2"/>
    <w:rsid w:val="003869A8"/>
    <w:rsid w:val="00387474"/>
    <w:rsid w:val="00387C35"/>
    <w:rsid w:val="0039156D"/>
    <w:rsid w:val="00391608"/>
    <w:rsid w:val="00393262"/>
    <w:rsid w:val="003933E2"/>
    <w:rsid w:val="00393D56"/>
    <w:rsid w:val="00397CC1"/>
    <w:rsid w:val="003A09A8"/>
    <w:rsid w:val="003A2547"/>
    <w:rsid w:val="003A2641"/>
    <w:rsid w:val="003A2862"/>
    <w:rsid w:val="003A3FFC"/>
    <w:rsid w:val="003A6CF3"/>
    <w:rsid w:val="003A72EE"/>
    <w:rsid w:val="003B1D38"/>
    <w:rsid w:val="003B1FEC"/>
    <w:rsid w:val="003B2608"/>
    <w:rsid w:val="003B402D"/>
    <w:rsid w:val="003B5D53"/>
    <w:rsid w:val="003B712C"/>
    <w:rsid w:val="003B7D26"/>
    <w:rsid w:val="003C0FAA"/>
    <w:rsid w:val="003C1201"/>
    <w:rsid w:val="003C1CB0"/>
    <w:rsid w:val="003C1CDF"/>
    <w:rsid w:val="003C4969"/>
    <w:rsid w:val="003C4A95"/>
    <w:rsid w:val="003C5601"/>
    <w:rsid w:val="003C56E4"/>
    <w:rsid w:val="003C62AB"/>
    <w:rsid w:val="003D4B91"/>
    <w:rsid w:val="003D5423"/>
    <w:rsid w:val="003E3CED"/>
    <w:rsid w:val="003E3EB9"/>
    <w:rsid w:val="003E5259"/>
    <w:rsid w:val="003E5870"/>
    <w:rsid w:val="003F19DD"/>
    <w:rsid w:val="003F2499"/>
    <w:rsid w:val="003F2B22"/>
    <w:rsid w:val="003F496E"/>
    <w:rsid w:val="003F4F21"/>
    <w:rsid w:val="003F6071"/>
    <w:rsid w:val="003F6646"/>
    <w:rsid w:val="003F71A6"/>
    <w:rsid w:val="0040109F"/>
    <w:rsid w:val="004026DE"/>
    <w:rsid w:val="0040306F"/>
    <w:rsid w:val="004039C4"/>
    <w:rsid w:val="00404853"/>
    <w:rsid w:val="00405034"/>
    <w:rsid w:val="0040567F"/>
    <w:rsid w:val="00406545"/>
    <w:rsid w:val="00406FDB"/>
    <w:rsid w:val="00407447"/>
    <w:rsid w:val="00410213"/>
    <w:rsid w:val="004102C4"/>
    <w:rsid w:val="0041188A"/>
    <w:rsid w:val="00414DA5"/>
    <w:rsid w:val="004177D7"/>
    <w:rsid w:val="00417CBC"/>
    <w:rsid w:val="004248CB"/>
    <w:rsid w:val="004319D2"/>
    <w:rsid w:val="004326E2"/>
    <w:rsid w:val="00432AAB"/>
    <w:rsid w:val="00433EFB"/>
    <w:rsid w:val="00435628"/>
    <w:rsid w:val="004360FC"/>
    <w:rsid w:val="00436385"/>
    <w:rsid w:val="00436D08"/>
    <w:rsid w:val="00442EC9"/>
    <w:rsid w:val="00445BB1"/>
    <w:rsid w:val="00445DD9"/>
    <w:rsid w:val="00451720"/>
    <w:rsid w:val="00452D93"/>
    <w:rsid w:val="00452E70"/>
    <w:rsid w:val="00454231"/>
    <w:rsid w:val="00456796"/>
    <w:rsid w:val="00456852"/>
    <w:rsid w:val="0045768C"/>
    <w:rsid w:val="00457CAE"/>
    <w:rsid w:val="00460C5B"/>
    <w:rsid w:val="0046399B"/>
    <w:rsid w:val="00465CB5"/>
    <w:rsid w:val="0047004E"/>
    <w:rsid w:val="0047058A"/>
    <w:rsid w:val="004707F9"/>
    <w:rsid w:val="00472BD3"/>
    <w:rsid w:val="00473F99"/>
    <w:rsid w:val="00474309"/>
    <w:rsid w:val="004747EE"/>
    <w:rsid w:val="00475581"/>
    <w:rsid w:val="0047755D"/>
    <w:rsid w:val="004802C0"/>
    <w:rsid w:val="004820CF"/>
    <w:rsid w:val="0048225F"/>
    <w:rsid w:val="00483CF9"/>
    <w:rsid w:val="004845E9"/>
    <w:rsid w:val="00493F63"/>
    <w:rsid w:val="00494368"/>
    <w:rsid w:val="0049723F"/>
    <w:rsid w:val="00497EE6"/>
    <w:rsid w:val="004A0A79"/>
    <w:rsid w:val="004A4997"/>
    <w:rsid w:val="004A5D08"/>
    <w:rsid w:val="004A6E10"/>
    <w:rsid w:val="004B2708"/>
    <w:rsid w:val="004B4C86"/>
    <w:rsid w:val="004B5637"/>
    <w:rsid w:val="004B56F1"/>
    <w:rsid w:val="004B6FBF"/>
    <w:rsid w:val="004C0A2B"/>
    <w:rsid w:val="004C0B06"/>
    <w:rsid w:val="004C1D5B"/>
    <w:rsid w:val="004C45D1"/>
    <w:rsid w:val="004C4B39"/>
    <w:rsid w:val="004C5427"/>
    <w:rsid w:val="004C5A50"/>
    <w:rsid w:val="004C5F33"/>
    <w:rsid w:val="004D00B6"/>
    <w:rsid w:val="004D0F20"/>
    <w:rsid w:val="004D20B7"/>
    <w:rsid w:val="004D2845"/>
    <w:rsid w:val="004D30AC"/>
    <w:rsid w:val="004D371F"/>
    <w:rsid w:val="004D3AC1"/>
    <w:rsid w:val="004D4221"/>
    <w:rsid w:val="004D4B4B"/>
    <w:rsid w:val="004D581E"/>
    <w:rsid w:val="004D6C6F"/>
    <w:rsid w:val="004D79C9"/>
    <w:rsid w:val="004E0832"/>
    <w:rsid w:val="004E2019"/>
    <w:rsid w:val="004E3184"/>
    <w:rsid w:val="004E42F3"/>
    <w:rsid w:val="004E711E"/>
    <w:rsid w:val="004E7DA8"/>
    <w:rsid w:val="004F0899"/>
    <w:rsid w:val="004F40DE"/>
    <w:rsid w:val="004F4F82"/>
    <w:rsid w:val="004F52B1"/>
    <w:rsid w:val="004F774F"/>
    <w:rsid w:val="004F7F1C"/>
    <w:rsid w:val="00500B2E"/>
    <w:rsid w:val="00501066"/>
    <w:rsid w:val="00502017"/>
    <w:rsid w:val="005050E1"/>
    <w:rsid w:val="00506B9F"/>
    <w:rsid w:val="00507196"/>
    <w:rsid w:val="005072A8"/>
    <w:rsid w:val="00511248"/>
    <w:rsid w:val="00511AB0"/>
    <w:rsid w:val="00513348"/>
    <w:rsid w:val="005136BF"/>
    <w:rsid w:val="00513C8A"/>
    <w:rsid w:val="005142E2"/>
    <w:rsid w:val="00514D98"/>
    <w:rsid w:val="00515019"/>
    <w:rsid w:val="005151A3"/>
    <w:rsid w:val="00515C36"/>
    <w:rsid w:val="00516295"/>
    <w:rsid w:val="00517BB0"/>
    <w:rsid w:val="005220C5"/>
    <w:rsid w:val="0052307B"/>
    <w:rsid w:val="00525C75"/>
    <w:rsid w:val="00525DBD"/>
    <w:rsid w:val="00527E76"/>
    <w:rsid w:val="0053144A"/>
    <w:rsid w:val="00531D8D"/>
    <w:rsid w:val="00532F0F"/>
    <w:rsid w:val="005357B5"/>
    <w:rsid w:val="00536170"/>
    <w:rsid w:val="00536551"/>
    <w:rsid w:val="0053701B"/>
    <w:rsid w:val="0054391D"/>
    <w:rsid w:val="00544453"/>
    <w:rsid w:val="00546D15"/>
    <w:rsid w:val="00547131"/>
    <w:rsid w:val="0055012B"/>
    <w:rsid w:val="005570A2"/>
    <w:rsid w:val="0055789D"/>
    <w:rsid w:val="00560A5F"/>
    <w:rsid w:val="005643B8"/>
    <w:rsid w:val="005650BE"/>
    <w:rsid w:val="005651EE"/>
    <w:rsid w:val="00566830"/>
    <w:rsid w:val="00566CDD"/>
    <w:rsid w:val="00567D65"/>
    <w:rsid w:val="00567DA6"/>
    <w:rsid w:val="00570B18"/>
    <w:rsid w:val="00570B28"/>
    <w:rsid w:val="00571453"/>
    <w:rsid w:val="00573BBE"/>
    <w:rsid w:val="00577317"/>
    <w:rsid w:val="005800D3"/>
    <w:rsid w:val="00580B12"/>
    <w:rsid w:val="00580C75"/>
    <w:rsid w:val="00581ABA"/>
    <w:rsid w:val="0058320E"/>
    <w:rsid w:val="00584F89"/>
    <w:rsid w:val="005855BB"/>
    <w:rsid w:val="00586273"/>
    <w:rsid w:val="00586DED"/>
    <w:rsid w:val="0058740F"/>
    <w:rsid w:val="005900FE"/>
    <w:rsid w:val="0059160C"/>
    <w:rsid w:val="00591D26"/>
    <w:rsid w:val="005922F8"/>
    <w:rsid w:val="00592AB4"/>
    <w:rsid w:val="00593046"/>
    <w:rsid w:val="00594435"/>
    <w:rsid w:val="005956A8"/>
    <w:rsid w:val="00596D3E"/>
    <w:rsid w:val="005A08FD"/>
    <w:rsid w:val="005A0D7F"/>
    <w:rsid w:val="005A0DE3"/>
    <w:rsid w:val="005A246A"/>
    <w:rsid w:val="005A3F49"/>
    <w:rsid w:val="005A4BF1"/>
    <w:rsid w:val="005A5275"/>
    <w:rsid w:val="005A536B"/>
    <w:rsid w:val="005A5943"/>
    <w:rsid w:val="005A7CB4"/>
    <w:rsid w:val="005B1231"/>
    <w:rsid w:val="005B14CA"/>
    <w:rsid w:val="005B2866"/>
    <w:rsid w:val="005B2EE0"/>
    <w:rsid w:val="005B5893"/>
    <w:rsid w:val="005B6F47"/>
    <w:rsid w:val="005D0E3E"/>
    <w:rsid w:val="005D0F2F"/>
    <w:rsid w:val="005D28DE"/>
    <w:rsid w:val="005D4281"/>
    <w:rsid w:val="005D52F8"/>
    <w:rsid w:val="005D5594"/>
    <w:rsid w:val="005D5E19"/>
    <w:rsid w:val="005E18FF"/>
    <w:rsid w:val="005E1C73"/>
    <w:rsid w:val="005E2018"/>
    <w:rsid w:val="005E2575"/>
    <w:rsid w:val="005E48AB"/>
    <w:rsid w:val="005E535D"/>
    <w:rsid w:val="005E6115"/>
    <w:rsid w:val="005E621E"/>
    <w:rsid w:val="005F1D6A"/>
    <w:rsid w:val="005F1F3C"/>
    <w:rsid w:val="005F4CED"/>
    <w:rsid w:val="005F4FB2"/>
    <w:rsid w:val="005F5BD9"/>
    <w:rsid w:val="005F6DF2"/>
    <w:rsid w:val="005F7C4B"/>
    <w:rsid w:val="00600CB0"/>
    <w:rsid w:val="0060207D"/>
    <w:rsid w:val="006031D7"/>
    <w:rsid w:val="00603207"/>
    <w:rsid w:val="00605022"/>
    <w:rsid w:val="00605797"/>
    <w:rsid w:val="00605EA8"/>
    <w:rsid w:val="00606871"/>
    <w:rsid w:val="006074C1"/>
    <w:rsid w:val="006105AF"/>
    <w:rsid w:val="006130E3"/>
    <w:rsid w:val="00613AEC"/>
    <w:rsid w:val="0061527D"/>
    <w:rsid w:val="00615A26"/>
    <w:rsid w:val="0062015D"/>
    <w:rsid w:val="006213DE"/>
    <w:rsid w:val="00621F40"/>
    <w:rsid w:val="00622E12"/>
    <w:rsid w:val="00623270"/>
    <w:rsid w:val="00624602"/>
    <w:rsid w:val="00624FC8"/>
    <w:rsid w:val="0062583D"/>
    <w:rsid w:val="00625A82"/>
    <w:rsid w:val="00626800"/>
    <w:rsid w:val="00626A70"/>
    <w:rsid w:val="006303DB"/>
    <w:rsid w:val="00630E45"/>
    <w:rsid w:val="00631B11"/>
    <w:rsid w:val="00631DF4"/>
    <w:rsid w:val="0063386E"/>
    <w:rsid w:val="00633EFB"/>
    <w:rsid w:val="006366C1"/>
    <w:rsid w:val="006367B6"/>
    <w:rsid w:val="00637340"/>
    <w:rsid w:val="006404A0"/>
    <w:rsid w:val="0064171F"/>
    <w:rsid w:val="006456D8"/>
    <w:rsid w:val="006457C1"/>
    <w:rsid w:val="006459BF"/>
    <w:rsid w:val="006501CB"/>
    <w:rsid w:val="0065090A"/>
    <w:rsid w:val="00651BC2"/>
    <w:rsid w:val="0065343D"/>
    <w:rsid w:val="00653508"/>
    <w:rsid w:val="0065367A"/>
    <w:rsid w:val="00654827"/>
    <w:rsid w:val="00656F5C"/>
    <w:rsid w:val="00662124"/>
    <w:rsid w:val="00662905"/>
    <w:rsid w:val="00663643"/>
    <w:rsid w:val="00665059"/>
    <w:rsid w:val="00667483"/>
    <w:rsid w:val="00667B4B"/>
    <w:rsid w:val="00672C31"/>
    <w:rsid w:val="00673015"/>
    <w:rsid w:val="00675D11"/>
    <w:rsid w:val="00677410"/>
    <w:rsid w:val="006803BC"/>
    <w:rsid w:val="0068251D"/>
    <w:rsid w:val="00682984"/>
    <w:rsid w:val="006835E9"/>
    <w:rsid w:val="00684284"/>
    <w:rsid w:val="00685BDE"/>
    <w:rsid w:val="006861BC"/>
    <w:rsid w:val="006875F8"/>
    <w:rsid w:val="00691951"/>
    <w:rsid w:val="00692752"/>
    <w:rsid w:val="006936B1"/>
    <w:rsid w:val="0069409E"/>
    <w:rsid w:val="00694C50"/>
    <w:rsid w:val="00695718"/>
    <w:rsid w:val="00695F1D"/>
    <w:rsid w:val="006A0D0A"/>
    <w:rsid w:val="006A0E24"/>
    <w:rsid w:val="006A12DB"/>
    <w:rsid w:val="006A3352"/>
    <w:rsid w:val="006A430E"/>
    <w:rsid w:val="006A48EF"/>
    <w:rsid w:val="006A7193"/>
    <w:rsid w:val="006A7EB1"/>
    <w:rsid w:val="006B2607"/>
    <w:rsid w:val="006B3377"/>
    <w:rsid w:val="006B4DA3"/>
    <w:rsid w:val="006B6C60"/>
    <w:rsid w:val="006B7A97"/>
    <w:rsid w:val="006C11F5"/>
    <w:rsid w:val="006C1547"/>
    <w:rsid w:val="006C3096"/>
    <w:rsid w:val="006C688F"/>
    <w:rsid w:val="006D0486"/>
    <w:rsid w:val="006D3EBB"/>
    <w:rsid w:val="006D4705"/>
    <w:rsid w:val="006D7CC2"/>
    <w:rsid w:val="006E0897"/>
    <w:rsid w:val="006E28F8"/>
    <w:rsid w:val="006E2A7A"/>
    <w:rsid w:val="006E2D79"/>
    <w:rsid w:val="006E4BBC"/>
    <w:rsid w:val="006E60CB"/>
    <w:rsid w:val="006E67B3"/>
    <w:rsid w:val="006F0DE1"/>
    <w:rsid w:val="006F24E2"/>
    <w:rsid w:val="006F3C39"/>
    <w:rsid w:val="006F3F80"/>
    <w:rsid w:val="006F5090"/>
    <w:rsid w:val="006F58CD"/>
    <w:rsid w:val="006F609C"/>
    <w:rsid w:val="006F68D4"/>
    <w:rsid w:val="006F6AFD"/>
    <w:rsid w:val="006F7A95"/>
    <w:rsid w:val="00700B49"/>
    <w:rsid w:val="007016F6"/>
    <w:rsid w:val="007024EA"/>
    <w:rsid w:val="007029D8"/>
    <w:rsid w:val="00702E0E"/>
    <w:rsid w:val="0070492D"/>
    <w:rsid w:val="007051BE"/>
    <w:rsid w:val="00705F27"/>
    <w:rsid w:val="00707476"/>
    <w:rsid w:val="007113BF"/>
    <w:rsid w:val="007123E5"/>
    <w:rsid w:val="0071366E"/>
    <w:rsid w:val="007136E4"/>
    <w:rsid w:val="007145BA"/>
    <w:rsid w:val="00714BC6"/>
    <w:rsid w:val="00714EE5"/>
    <w:rsid w:val="007178CA"/>
    <w:rsid w:val="00717A20"/>
    <w:rsid w:val="00717F00"/>
    <w:rsid w:val="00721302"/>
    <w:rsid w:val="007228B6"/>
    <w:rsid w:val="0072332C"/>
    <w:rsid w:val="007244D6"/>
    <w:rsid w:val="00727322"/>
    <w:rsid w:val="007305F5"/>
    <w:rsid w:val="0073373B"/>
    <w:rsid w:val="007344C9"/>
    <w:rsid w:val="007355EE"/>
    <w:rsid w:val="007362C2"/>
    <w:rsid w:val="007376EA"/>
    <w:rsid w:val="007414A5"/>
    <w:rsid w:val="00743CE8"/>
    <w:rsid w:val="00743E42"/>
    <w:rsid w:val="00743EA1"/>
    <w:rsid w:val="0074706E"/>
    <w:rsid w:val="00750016"/>
    <w:rsid w:val="00751CCE"/>
    <w:rsid w:val="007520E6"/>
    <w:rsid w:val="0075233B"/>
    <w:rsid w:val="0075321B"/>
    <w:rsid w:val="007558FC"/>
    <w:rsid w:val="00757475"/>
    <w:rsid w:val="007616EC"/>
    <w:rsid w:val="00762E7F"/>
    <w:rsid w:val="00763C55"/>
    <w:rsid w:val="00765119"/>
    <w:rsid w:val="0076776F"/>
    <w:rsid w:val="007739A9"/>
    <w:rsid w:val="007741A7"/>
    <w:rsid w:val="0077453F"/>
    <w:rsid w:val="00774E3D"/>
    <w:rsid w:val="007817B5"/>
    <w:rsid w:val="00783A0E"/>
    <w:rsid w:val="0078511A"/>
    <w:rsid w:val="00785C96"/>
    <w:rsid w:val="00786BFD"/>
    <w:rsid w:val="007871D6"/>
    <w:rsid w:val="007928D0"/>
    <w:rsid w:val="00793AE8"/>
    <w:rsid w:val="007A05BF"/>
    <w:rsid w:val="007A29DD"/>
    <w:rsid w:val="007A3BDA"/>
    <w:rsid w:val="007A7049"/>
    <w:rsid w:val="007B3119"/>
    <w:rsid w:val="007B5955"/>
    <w:rsid w:val="007C295A"/>
    <w:rsid w:val="007C421F"/>
    <w:rsid w:val="007C4EED"/>
    <w:rsid w:val="007C5E20"/>
    <w:rsid w:val="007C6479"/>
    <w:rsid w:val="007D2148"/>
    <w:rsid w:val="007D38E1"/>
    <w:rsid w:val="007D4B00"/>
    <w:rsid w:val="007D6421"/>
    <w:rsid w:val="007E34A5"/>
    <w:rsid w:val="007E46E2"/>
    <w:rsid w:val="007E61AE"/>
    <w:rsid w:val="007E660C"/>
    <w:rsid w:val="007E6D48"/>
    <w:rsid w:val="007F0EFC"/>
    <w:rsid w:val="007F1E50"/>
    <w:rsid w:val="007F2205"/>
    <w:rsid w:val="007F5BB1"/>
    <w:rsid w:val="007F7439"/>
    <w:rsid w:val="00803639"/>
    <w:rsid w:val="00803A97"/>
    <w:rsid w:val="00804533"/>
    <w:rsid w:val="00804C89"/>
    <w:rsid w:val="008105F9"/>
    <w:rsid w:val="00810CAB"/>
    <w:rsid w:val="00811695"/>
    <w:rsid w:val="00812409"/>
    <w:rsid w:val="008148A4"/>
    <w:rsid w:val="00815C3C"/>
    <w:rsid w:val="00821648"/>
    <w:rsid w:val="00821CBD"/>
    <w:rsid w:val="00821E18"/>
    <w:rsid w:val="00823181"/>
    <w:rsid w:val="00824F2A"/>
    <w:rsid w:val="00825542"/>
    <w:rsid w:val="00835AF5"/>
    <w:rsid w:val="00837559"/>
    <w:rsid w:val="0083788F"/>
    <w:rsid w:val="00837C31"/>
    <w:rsid w:val="00841889"/>
    <w:rsid w:val="00841FEA"/>
    <w:rsid w:val="008424CF"/>
    <w:rsid w:val="00843EB9"/>
    <w:rsid w:val="008440CD"/>
    <w:rsid w:val="00844A88"/>
    <w:rsid w:val="00847312"/>
    <w:rsid w:val="00847E5B"/>
    <w:rsid w:val="00851CE5"/>
    <w:rsid w:val="00853A02"/>
    <w:rsid w:val="00854964"/>
    <w:rsid w:val="00854A41"/>
    <w:rsid w:val="00855B89"/>
    <w:rsid w:val="00855D03"/>
    <w:rsid w:val="00860625"/>
    <w:rsid w:val="008608E1"/>
    <w:rsid w:val="008632DF"/>
    <w:rsid w:val="008638C8"/>
    <w:rsid w:val="00863971"/>
    <w:rsid w:val="00864CFB"/>
    <w:rsid w:val="00864D1D"/>
    <w:rsid w:val="00865C4C"/>
    <w:rsid w:val="00865C5D"/>
    <w:rsid w:val="0086654F"/>
    <w:rsid w:val="00870823"/>
    <w:rsid w:val="008718D1"/>
    <w:rsid w:val="008729E9"/>
    <w:rsid w:val="008732D6"/>
    <w:rsid w:val="00873D3E"/>
    <w:rsid w:val="00875384"/>
    <w:rsid w:val="00876610"/>
    <w:rsid w:val="00876BD3"/>
    <w:rsid w:val="008773BF"/>
    <w:rsid w:val="00880256"/>
    <w:rsid w:val="00880D50"/>
    <w:rsid w:val="00883281"/>
    <w:rsid w:val="00883432"/>
    <w:rsid w:val="008837E5"/>
    <w:rsid w:val="008844C8"/>
    <w:rsid w:val="00884A9E"/>
    <w:rsid w:val="008852FC"/>
    <w:rsid w:val="0088624C"/>
    <w:rsid w:val="00890AD5"/>
    <w:rsid w:val="00890B80"/>
    <w:rsid w:val="00890E18"/>
    <w:rsid w:val="00890EEA"/>
    <w:rsid w:val="008919B8"/>
    <w:rsid w:val="00893103"/>
    <w:rsid w:val="00895485"/>
    <w:rsid w:val="00895500"/>
    <w:rsid w:val="008962B4"/>
    <w:rsid w:val="00896835"/>
    <w:rsid w:val="008968A7"/>
    <w:rsid w:val="008A00FF"/>
    <w:rsid w:val="008A136A"/>
    <w:rsid w:val="008A1540"/>
    <w:rsid w:val="008A1925"/>
    <w:rsid w:val="008A1C22"/>
    <w:rsid w:val="008A449A"/>
    <w:rsid w:val="008A44F4"/>
    <w:rsid w:val="008A532D"/>
    <w:rsid w:val="008A6E85"/>
    <w:rsid w:val="008A7D5A"/>
    <w:rsid w:val="008B0926"/>
    <w:rsid w:val="008B1AE9"/>
    <w:rsid w:val="008B2309"/>
    <w:rsid w:val="008B427B"/>
    <w:rsid w:val="008B4F89"/>
    <w:rsid w:val="008B647A"/>
    <w:rsid w:val="008B780E"/>
    <w:rsid w:val="008C03E4"/>
    <w:rsid w:val="008C5828"/>
    <w:rsid w:val="008C5D20"/>
    <w:rsid w:val="008C7588"/>
    <w:rsid w:val="008C7C26"/>
    <w:rsid w:val="008D0995"/>
    <w:rsid w:val="008D11C7"/>
    <w:rsid w:val="008D1533"/>
    <w:rsid w:val="008D175E"/>
    <w:rsid w:val="008D4516"/>
    <w:rsid w:val="008E0E35"/>
    <w:rsid w:val="008E2118"/>
    <w:rsid w:val="008E2D24"/>
    <w:rsid w:val="008E5491"/>
    <w:rsid w:val="008E78A6"/>
    <w:rsid w:val="008F1141"/>
    <w:rsid w:val="008F2F6F"/>
    <w:rsid w:val="008F30EC"/>
    <w:rsid w:val="008F3605"/>
    <w:rsid w:val="008F4378"/>
    <w:rsid w:val="008F658B"/>
    <w:rsid w:val="008F6AE8"/>
    <w:rsid w:val="008F6C85"/>
    <w:rsid w:val="008F7BC3"/>
    <w:rsid w:val="008F7E2B"/>
    <w:rsid w:val="0090469D"/>
    <w:rsid w:val="009051F8"/>
    <w:rsid w:val="00907921"/>
    <w:rsid w:val="00911B52"/>
    <w:rsid w:val="009123F8"/>
    <w:rsid w:val="009126EA"/>
    <w:rsid w:val="00913E09"/>
    <w:rsid w:val="00914D31"/>
    <w:rsid w:val="00915271"/>
    <w:rsid w:val="009163CB"/>
    <w:rsid w:val="009167AC"/>
    <w:rsid w:val="0092082C"/>
    <w:rsid w:val="00920A4B"/>
    <w:rsid w:val="00921371"/>
    <w:rsid w:val="00922945"/>
    <w:rsid w:val="00922EB4"/>
    <w:rsid w:val="009234B7"/>
    <w:rsid w:val="00924B05"/>
    <w:rsid w:val="0092700B"/>
    <w:rsid w:val="00931248"/>
    <w:rsid w:val="009347CE"/>
    <w:rsid w:val="0093552B"/>
    <w:rsid w:val="00942A07"/>
    <w:rsid w:val="0094670F"/>
    <w:rsid w:val="00947DD1"/>
    <w:rsid w:val="00951770"/>
    <w:rsid w:val="00951E7E"/>
    <w:rsid w:val="00954A61"/>
    <w:rsid w:val="009554C2"/>
    <w:rsid w:val="00956145"/>
    <w:rsid w:val="00956E04"/>
    <w:rsid w:val="00957A76"/>
    <w:rsid w:val="00957F46"/>
    <w:rsid w:val="009618EB"/>
    <w:rsid w:val="00961B98"/>
    <w:rsid w:val="00961CB3"/>
    <w:rsid w:val="00962A3A"/>
    <w:rsid w:val="00963046"/>
    <w:rsid w:val="00965052"/>
    <w:rsid w:val="00965CA4"/>
    <w:rsid w:val="00966CA6"/>
    <w:rsid w:val="00966F33"/>
    <w:rsid w:val="00971969"/>
    <w:rsid w:val="009723CA"/>
    <w:rsid w:val="00972ECA"/>
    <w:rsid w:val="0097489D"/>
    <w:rsid w:val="0097534F"/>
    <w:rsid w:val="00976578"/>
    <w:rsid w:val="00976D25"/>
    <w:rsid w:val="00976F74"/>
    <w:rsid w:val="009774C5"/>
    <w:rsid w:val="00982687"/>
    <w:rsid w:val="00983319"/>
    <w:rsid w:val="00983CAA"/>
    <w:rsid w:val="00987476"/>
    <w:rsid w:val="00987BAD"/>
    <w:rsid w:val="00991DFD"/>
    <w:rsid w:val="00994385"/>
    <w:rsid w:val="0099778E"/>
    <w:rsid w:val="00997D6A"/>
    <w:rsid w:val="00997F04"/>
    <w:rsid w:val="009A12B3"/>
    <w:rsid w:val="009A1919"/>
    <w:rsid w:val="009A3B9D"/>
    <w:rsid w:val="009A4029"/>
    <w:rsid w:val="009A53BB"/>
    <w:rsid w:val="009A6A8F"/>
    <w:rsid w:val="009A7B8B"/>
    <w:rsid w:val="009A7DC4"/>
    <w:rsid w:val="009B1FEA"/>
    <w:rsid w:val="009B24CF"/>
    <w:rsid w:val="009B4793"/>
    <w:rsid w:val="009B57C3"/>
    <w:rsid w:val="009B6670"/>
    <w:rsid w:val="009C0429"/>
    <w:rsid w:val="009C0523"/>
    <w:rsid w:val="009C2B23"/>
    <w:rsid w:val="009C2FCE"/>
    <w:rsid w:val="009C3FCC"/>
    <w:rsid w:val="009C497A"/>
    <w:rsid w:val="009C63A9"/>
    <w:rsid w:val="009D0CB0"/>
    <w:rsid w:val="009D1BC9"/>
    <w:rsid w:val="009D2F11"/>
    <w:rsid w:val="009D4B15"/>
    <w:rsid w:val="009D6537"/>
    <w:rsid w:val="009D7169"/>
    <w:rsid w:val="009E1872"/>
    <w:rsid w:val="009E25F3"/>
    <w:rsid w:val="009E368B"/>
    <w:rsid w:val="009E4E28"/>
    <w:rsid w:val="009E52B2"/>
    <w:rsid w:val="009E5656"/>
    <w:rsid w:val="009E5EA6"/>
    <w:rsid w:val="009E635E"/>
    <w:rsid w:val="009F0B04"/>
    <w:rsid w:val="009F1152"/>
    <w:rsid w:val="009F2713"/>
    <w:rsid w:val="009F3251"/>
    <w:rsid w:val="009F3280"/>
    <w:rsid w:val="009F339C"/>
    <w:rsid w:val="009F4F1A"/>
    <w:rsid w:val="009F74DD"/>
    <w:rsid w:val="009F7E6C"/>
    <w:rsid w:val="00A00049"/>
    <w:rsid w:val="00A00B9E"/>
    <w:rsid w:val="00A01FD0"/>
    <w:rsid w:val="00A02BC6"/>
    <w:rsid w:val="00A03E54"/>
    <w:rsid w:val="00A0562F"/>
    <w:rsid w:val="00A079F3"/>
    <w:rsid w:val="00A10281"/>
    <w:rsid w:val="00A125DD"/>
    <w:rsid w:val="00A13C53"/>
    <w:rsid w:val="00A16D0F"/>
    <w:rsid w:val="00A16D96"/>
    <w:rsid w:val="00A2017F"/>
    <w:rsid w:val="00A21CFE"/>
    <w:rsid w:val="00A25298"/>
    <w:rsid w:val="00A25F13"/>
    <w:rsid w:val="00A266BA"/>
    <w:rsid w:val="00A2792D"/>
    <w:rsid w:val="00A30194"/>
    <w:rsid w:val="00A30255"/>
    <w:rsid w:val="00A30F15"/>
    <w:rsid w:val="00A31939"/>
    <w:rsid w:val="00A33683"/>
    <w:rsid w:val="00A35A76"/>
    <w:rsid w:val="00A35E38"/>
    <w:rsid w:val="00A365E5"/>
    <w:rsid w:val="00A3698D"/>
    <w:rsid w:val="00A37147"/>
    <w:rsid w:val="00A40F36"/>
    <w:rsid w:val="00A41F70"/>
    <w:rsid w:val="00A4503A"/>
    <w:rsid w:val="00A469FB"/>
    <w:rsid w:val="00A52FAA"/>
    <w:rsid w:val="00A5397A"/>
    <w:rsid w:val="00A54EF6"/>
    <w:rsid w:val="00A5543F"/>
    <w:rsid w:val="00A559F5"/>
    <w:rsid w:val="00A60C0E"/>
    <w:rsid w:val="00A62FAB"/>
    <w:rsid w:val="00A63604"/>
    <w:rsid w:val="00A63A84"/>
    <w:rsid w:val="00A642A9"/>
    <w:rsid w:val="00A668E7"/>
    <w:rsid w:val="00A669D4"/>
    <w:rsid w:val="00A66C84"/>
    <w:rsid w:val="00A67006"/>
    <w:rsid w:val="00A670F7"/>
    <w:rsid w:val="00A679FC"/>
    <w:rsid w:val="00A7059A"/>
    <w:rsid w:val="00A7170E"/>
    <w:rsid w:val="00A7238E"/>
    <w:rsid w:val="00A72B4E"/>
    <w:rsid w:val="00A74A65"/>
    <w:rsid w:val="00A750C4"/>
    <w:rsid w:val="00A76F49"/>
    <w:rsid w:val="00A819E0"/>
    <w:rsid w:val="00A81B74"/>
    <w:rsid w:val="00A82C67"/>
    <w:rsid w:val="00A83C9E"/>
    <w:rsid w:val="00A8486D"/>
    <w:rsid w:val="00A84A81"/>
    <w:rsid w:val="00A9082F"/>
    <w:rsid w:val="00A913D7"/>
    <w:rsid w:val="00A924A9"/>
    <w:rsid w:val="00A9491F"/>
    <w:rsid w:val="00A95009"/>
    <w:rsid w:val="00AA2783"/>
    <w:rsid w:val="00AA2D74"/>
    <w:rsid w:val="00AA3F03"/>
    <w:rsid w:val="00AA458C"/>
    <w:rsid w:val="00AA6EAC"/>
    <w:rsid w:val="00AA7756"/>
    <w:rsid w:val="00AB085D"/>
    <w:rsid w:val="00AB3E7E"/>
    <w:rsid w:val="00AB404E"/>
    <w:rsid w:val="00AB54E9"/>
    <w:rsid w:val="00AC2220"/>
    <w:rsid w:val="00AC60F6"/>
    <w:rsid w:val="00AC6B3B"/>
    <w:rsid w:val="00AC7B15"/>
    <w:rsid w:val="00AD0E07"/>
    <w:rsid w:val="00AD41F6"/>
    <w:rsid w:val="00AD5F6A"/>
    <w:rsid w:val="00AD65A2"/>
    <w:rsid w:val="00AD6C42"/>
    <w:rsid w:val="00AD7F85"/>
    <w:rsid w:val="00AE04FC"/>
    <w:rsid w:val="00AE136D"/>
    <w:rsid w:val="00AE1937"/>
    <w:rsid w:val="00AE2E93"/>
    <w:rsid w:val="00AE47E8"/>
    <w:rsid w:val="00AE7C62"/>
    <w:rsid w:val="00AF105A"/>
    <w:rsid w:val="00AF1B96"/>
    <w:rsid w:val="00AF1CEA"/>
    <w:rsid w:val="00AF333D"/>
    <w:rsid w:val="00AF4CBA"/>
    <w:rsid w:val="00AF4CE5"/>
    <w:rsid w:val="00AF706E"/>
    <w:rsid w:val="00B02D3C"/>
    <w:rsid w:val="00B03459"/>
    <w:rsid w:val="00B04B94"/>
    <w:rsid w:val="00B077BB"/>
    <w:rsid w:val="00B12925"/>
    <w:rsid w:val="00B135D9"/>
    <w:rsid w:val="00B14B60"/>
    <w:rsid w:val="00B14BD3"/>
    <w:rsid w:val="00B17769"/>
    <w:rsid w:val="00B17983"/>
    <w:rsid w:val="00B212C2"/>
    <w:rsid w:val="00B2233D"/>
    <w:rsid w:val="00B23989"/>
    <w:rsid w:val="00B251CA"/>
    <w:rsid w:val="00B257E9"/>
    <w:rsid w:val="00B2742C"/>
    <w:rsid w:val="00B30BA7"/>
    <w:rsid w:val="00B33B86"/>
    <w:rsid w:val="00B34D88"/>
    <w:rsid w:val="00B36405"/>
    <w:rsid w:val="00B3722E"/>
    <w:rsid w:val="00B37337"/>
    <w:rsid w:val="00B37856"/>
    <w:rsid w:val="00B41D5A"/>
    <w:rsid w:val="00B44096"/>
    <w:rsid w:val="00B4474F"/>
    <w:rsid w:val="00B44C8E"/>
    <w:rsid w:val="00B44CB9"/>
    <w:rsid w:val="00B44DCF"/>
    <w:rsid w:val="00B479BE"/>
    <w:rsid w:val="00B5209D"/>
    <w:rsid w:val="00B5245E"/>
    <w:rsid w:val="00B53B3E"/>
    <w:rsid w:val="00B55386"/>
    <w:rsid w:val="00B60C4D"/>
    <w:rsid w:val="00B6239A"/>
    <w:rsid w:val="00B63932"/>
    <w:rsid w:val="00B64638"/>
    <w:rsid w:val="00B64C52"/>
    <w:rsid w:val="00B64E16"/>
    <w:rsid w:val="00B65887"/>
    <w:rsid w:val="00B67F23"/>
    <w:rsid w:val="00B70E9D"/>
    <w:rsid w:val="00B712ED"/>
    <w:rsid w:val="00B72868"/>
    <w:rsid w:val="00B76937"/>
    <w:rsid w:val="00B76F2E"/>
    <w:rsid w:val="00B77D75"/>
    <w:rsid w:val="00B8025C"/>
    <w:rsid w:val="00B80A09"/>
    <w:rsid w:val="00B81B9F"/>
    <w:rsid w:val="00B81E8E"/>
    <w:rsid w:val="00B831B7"/>
    <w:rsid w:val="00B837C3"/>
    <w:rsid w:val="00B838B3"/>
    <w:rsid w:val="00B84020"/>
    <w:rsid w:val="00B84E71"/>
    <w:rsid w:val="00B86DA3"/>
    <w:rsid w:val="00B875E8"/>
    <w:rsid w:val="00B923E1"/>
    <w:rsid w:val="00B9310C"/>
    <w:rsid w:val="00B93839"/>
    <w:rsid w:val="00B93F31"/>
    <w:rsid w:val="00BA182C"/>
    <w:rsid w:val="00BA1D07"/>
    <w:rsid w:val="00BA260A"/>
    <w:rsid w:val="00BA2A33"/>
    <w:rsid w:val="00BA7759"/>
    <w:rsid w:val="00BB0068"/>
    <w:rsid w:val="00BB082B"/>
    <w:rsid w:val="00BB0B51"/>
    <w:rsid w:val="00BB4289"/>
    <w:rsid w:val="00BB4830"/>
    <w:rsid w:val="00BB4FC6"/>
    <w:rsid w:val="00BB5EC4"/>
    <w:rsid w:val="00BB682C"/>
    <w:rsid w:val="00BB7B0F"/>
    <w:rsid w:val="00BC0C90"/>
    <w:rsid w:val="00BC2226"/>
    <w:rsid w:val="00BC5B52"/>
    <w:rsid w:val="00BC626A"/>
    <w:rsid w:val="00BC730E"/>
    <w:rsid w:val="00BD13DB"/>
    <w:rsid w:val="00BD3448"/>
    <w:rsid w:val="00BD3D65"/>
    <w:rsid w:val="00BD4418"/>
    <w:rsid w:val="00BD4742"/>
    <w:rsid w:val="00BD5037"/>
    <w:rsid w:val="00BD58EC"/>
    <w:rsid w:val="00BD7788"/>
    <w:rsid w:val="00BE222D"/>
    <w:rsid w:val="00BE2548"/>
    <w:rsid w:val="00BE5FDD"/>
    <w:rsid w:val="00BE63E3"/>
    <w:rsid w:val="00BE6490"/>
    <w:rsid w:val="00BE65F9"/>
    <w:rsid w:val="00BE68A2"/>
    <w:rsid w:val="00BE755B"/>
    <w:rsid w:val="00BF054B"/>
    <w:rsid w:val="00BF18C9"/>
    <w:rsid w:val="00BF1938"/>
    <w:rsid w:val="00BF1E6E"/>
    <w:rsid w:val="00BF45DD"/>
    <w:rsid w:val="00BF4C7B"/>
    <w:rsid w:val="00BF5634"/>
    <w:rsid w:val="00BF5AD5"/>
    <w:rsid w:val="00BF6347"/>
    <w:rsid w:val="00C03BD8"/>
    <w:rsid w:val="00C041D8"/>
    <w:rsid w:val="00C05D95"/>
    <w:rsid w:val="00C06963"/>
    <w:rsid w:val="00C06C77"/>
    <w:rsid w:val="00C0702F"/>
    <w:rsid w:val="00C13801"/>
    <w:rsid w:val="00C14D47"/>
    <w:rsid w:val="00C1553A"/>
    <w:rsid w:val="00C15718"/>
    <w:rsid w:val="00C15C98"/>
    <w:rsid w:val="00C16531"/>
    <w:rsid w:val="00C16B91"/>
    <w:rsid w:val="00C173BA"/>
    <w:rsid w:val="00C20DAC"/>
    <w:rsid w:val="00C21332"/>
    <w:rsid w:val="00C2410F"/>
    <w:rsid w:val="00C2526E"/>
    <w:rsid w:val="00C26BFF"/>
    <w:rsid w:val="00C26CB1"/>
    <w:rsid w:val="00C30FF3"/>
    <w:rsid w:val="00C3384D"/>
    <w:rsid w:val="00C34F32"/>
    <w:rsid w:val="00C35A09"/>
    <w:rsid w:val="00C36672"/>
    <w:rsid w:val="00C40802"/>
    <w:rsid w:val="00C41126"/>
    <w:rsid w:val="00C41835"/>
    <w:rsid w:val="00C428E9"/>
    <w:rsid w:val="00C4733E"/>
    <w:rsid w:val="00C47468"/>
    <w:rsid w:val="00C5004A"/>
    <w:rsid w:val="00C51ED8"/>
    <w:rsid w:val="00C52F45"/>
    <w:rsid w:val="00C533F6"/>
    <w:rsid w:val="00C53C1F"/>
    <w:rsid w:val="00C5575A"/>
    <w:rsid w:val="00C55818"/>
    <w:rsid w:val="00C57717"/>
    <w:rsid w:val="00C6277E"/>
    <w:rsid w:val="00C6339C"/>
    <w:rsid w:val="00C63BFC"/>
    <w:rsid w:val="00C65F0A"/>
    <w:rsid w:val="00C660D5"/>
    <w:rsid w:val="00C72895"/>
    <w:rsid w:val="00C73842"/>
    <w:rsid w:val="00C74C2E"/>
    <w:rsid w:val="00C7613C"/>
    <w:rsid w:val="00C77323"/>
    <w:rsid w:val="00C773BD"/>
    <w:rsid w:val="00C808D7"/>
    <w:rsid w:val="00C813E6"/>
    <w:rsid w:val="00C823C8"/>
    <w:rsid w:val="00C828CC"/>
    <w:rsid w:val="00C82F5A"/>
    <w:rsid w:val="00C83542"/>
    <w:rsid w:val="00C83B2A"/>
    <w:rsid w:val="00C87F19"/>
    <w:rsid w:val="00C90495"/>
    <w:rsid w:val="00C939F7"/>
    <w:rsid w:val="00C941FC"/>
    <w:rsid w:val="00C956D6"/>
    <w:rsid w:val="00C977F0"/>
    <w:rsid w:val="00CA0F58"/>
    <w:rsid w:val="00CA1845"/>
    <w:rsid w:val="00CA18E5"/>
    <w:rsid w:val="00CA7429"/>
    <w:rsid w:val="00CB0B17"/>
    <w:rsid w:val="00CB30EF"/>
    <w:rsid w:val="00CB377A"/>
    <w:rsid w:val="00CC1247"/>
    <w:rsid w:val="00CC1DBB"/>
    <w:rsid w:val="00CC26D7"/>
    <w:rsid w:val="00CC28EA"/>
    <w:rsid w:val="00CC4F00"/>
    <w:rsid w:val="00CC6BE0"/>
    <w:rsid w:val="00CC73F7"/>
    <w:rsid w:val="00CC7855"/>
    <w:rsid w:val="00CD09E3"/>
    <w:rsid w:val="00CD1BEF"/>
    <w:rsid w:val="00CD24B3"/>
    <w:rsid w:val="00CD24DA"/>
    <w:rsid w:val="00CD361E"/>
    <w:rsid w:val="00CD3F1A"/>
    <w:rsid w:val="00CD6752"/>
    <w:rsid w:val="00CE047D"/>
    <w:rsid w:val="00CE1F13"/>
    <w:rsid w:val="00CE227C"/>
    <w:rsid w:val="00CE4844"/>
    <w:rsid w:val="00CE54BB"/>
    <w:rsid w:val="00CE684A"/>
    <w:rsid w:val="00CE76A0"/>
    <w:rsid w:val="00CF1FB8"/>
    <w:rsid w:val="00CF2BFA"/>
    <w:rsid w:val="00CF50C2"/>
    <w:rsid w:val="00CF7F36"/>
    <w:rsid w:val="00D0163B"/>
    <w:rsid w:val="00D01BB0"/>
    <w:rsid w:val="00D023C1"/>
    <w:rsid w:val="00D02483"/>
    <w:rsid w:val="00D0291E"/>
    <w:rsid w:val="00D033D9"/>
    <w:rsid w:val="00D03750"/>
    <w:rsid w:val="00D0518F"/>
    <w:rsid w:val="00D06C3C"/>
    <w:rsid w:val="00D0740E"/>
    <w:rsid w:val="00D13C15"/>
    <w:rsid w:val="00D158E7"/>
    <w:rsid w:val="00D15C82"/>
    <w:rsid w:val="00D17511"/>
    <w:rsid w:val="00D17D7E"/>
    <w:rsid w:val="00D20469"/>
    <w:rsid w:val="00D23E30"/>
    <w:rsid w:val="00D27481"/>
    <w:rsid w:val="00D27CF6"/>
    <w:rsid w:val="00D27F12"/>
    <w:rsid w:val="00D27FBD"/>
    <w:rsid w:val="00D31F66"/>
    <w:rsid w:val="00D324B6"/>
    <w:rsid w:val="00D33704"/>
    <w:rsid w:val="00D3460A"/>
    <w:rsid w:val="00D35162"/>
    <w:rsid w:val="00D37A62"/>
    <w:rsid w:val="00D4095B"/>
    <w:rsid w:val="00D411DD"/>
    <w:rsid w:val="00D41204"/>
    <w:rsid w:val="00D41369"/>
    <w:rsid w:val="00D414CB"/>
    <w:rsid w:val="00D43A22"/>
    <w:rsid w:val="00D43D04"/>
    <w:rsid w:val="00D45740"/>
    <w:rsid w:val="00D4634A"/>
    <w:rsid w:val="00D46569"/>
    <w:rsid w:val="00D470B9"/>
    <w:rsid w:val="00D47769"/>
    <w:rsid w:val="00D47BD6"/>
    <w:rsid w:val="00D506C1"/>
    <w:rsid w:val="00D513FE"/>
    <w:rsid w:val="00D5326D"/>
    <w:rsid w:val="00D54161"/>
    <w:rsid w:val="00D554BF"/>
    <w:rsid w:val="00D555EB"/>
    <w:rsid w:val="00D55C91"/>
    <w:rsid w:val="00D60433"/>
    <w:rsid w:val="00D604FC"/>
    <w:rsid w:val="00D61C1E"/>
    <w:rsid w:val="00D62FC6"/>
    <w:rsid w:val="00D640E8"/>
    <w:rsid w:val="00D64E09"/>
    <w:rsid w:val="00D66C8B"/>
    <w:rsid w:val="00D70A96"/>
    <w:rsid w:val="00D72987"/>
    <w:rsid w:val="00D744A1"/>
    <w:rsid w:val="00D7451A"/>
    <w:rsid w:val="00D80CAF"/>
    <w:rsid w:val="00D80F70"/>
    <w:rsid w:val="00D82C41"/>
    <w:rsid w:val="00D8303D"/>
    <w:rsid w:val="00D84ED6"/>
    <w:rsid w:val="00D858EF"/>
    <w:rsid w:val="00D86883"/>
    <w:rsid w:val="00D86B1F"/>
    <w:rsid w:val="00D916A4"/>
    <w:rsid w:val="00D939C3"/>
    <w:rsid w:val="00D94007"/>
    <w:rsid w:val="00D9669B"/>
    <w:rsid w:val="00D96873"/>
    <w:rsid w:val="00D96A0C"/>
    <w:rsid w:val="00D97EB7"/>
    <w:rsid w:val="00DA0FDB"/>
    <w:rsid w:val="00DA433E"/>
    <w:rsid w:val="00DA4B2A"/>
    <w:rsid w:val="00DA6547"/>
    <w:rsid w:val="00DB16CB"/>
    <w:rsid w:val="00DB205E"/>
    <w:rsid w:val="00DB4E54"/>
    <w:rsid w:val="00DB5B4E"/>
    <w:rsid w:val="00DB6608"/>
    <w:rsid w:val="00DB6D8A"/>
    <w:rsid w:val="00DB767D"/>
    <w:rsid w:val="00DC0B55"/>
    <w:rsid w:val="00DC0C35"/>
    <w:rsid w:val="00DC7309"/>
    <w:rsid w:val="00DD1465"/>
    <w:rsid w:val="00DD18F6"/>
    <w:rsid w:val="00DD1D77"/>
    <w:rsid w:val="00DD3FFC"/>
    <w:rsid w:val="00DD6A36"/>
    <w:rsid w:val="00DD6FCE"/>
    <w:rsid w:val="00DE053F"/>
    <w:rsid w:val="00DE1152"/>
    <w:rsid w:val="00DE1491"/>
    <w:rsid w:val="00DE59E5"/>
    <w:rsid w:val="00DE7494"/>
    <w:rsid w:val="00DE797F"/>
    <w:rsid w:val="00DF0E66"/>
    <w:rsid w:val="00DF1431"/>
    <w:rsid w:val="00DF27D9"/>
    <w:rsid w:val="00DF58D8"/>
    <w:rsid w:val="00DF74BD"/>
    <w:rsid w:val="00E003FD"/>
    <w:rsid w:val="00E00F3B"/>
    <w:rsid w:val="00E01AB1"/>
    <w:rsid w:val="00E02790"/>
    <w:rsid w:val="00E02945"/>
    <w:rsid w:val="00E02E13"/>
    <w:rsid w:val="00E0544D"/>
    <w:rsid w:val="00E0709A"/>
    <w:rsid w:val="00E07168"/>
    <w:rsid w:val="00E11AC9"/>
    <w:rsid w:val="00E11F1A"/>
    <w:rsid w:val="00E11F78"/>
    <w:rsid w:val="00E1348C"/>
    <w:rsid w:val="00E13DFF"/>
    <w:rsid w:val="00E15F20"/>
    <w:rsid w:val="00E16400"/>
    <w:rsid w:val="00E20831"/>
    <w:rsid w:val="00E20A20"/>
    <w:rsid w:val="00E20F00"/>
    <w:rsid w:val="00E21900"/>
    <w:rsid w:val="00E21CB1"/>
    <w:rsid w:val="00E22C36"/>
    <w:rsid w:val="00E24694"/>
    <w:rsid w:val="00E25971"/>
    <w:rsid w:val="00E30271"/>
    <w:rsid w:val="00E30DC6"/>
    <w:rsid w:val="00E344B9"/>
    <w:rsid w:val="00E35E66"/>
    <w:rsid w:val="00E42520"/>
    <w:rsid w:val="00E4321A"/>
    <w:rsid w:val="00E444A2"/>
    <w:rsid w:val="00E44570"/>
    <w:rsid w:val="00E4539E"/>
    <w:rsid w:val="00E453FD"/>
    <w:rsid w:val="00E45839"/>
    <w:rsid w:val="00E4685F"/>
    <w:rsid w:val="00E46AC8"/>
    <w:rsid w:val="00E477D5"/>
    <w:rsid w:val="00E50799"/>
    <w:rsid w:val="00E51326"/>
    <w:rsid w:val="00E52844"/>
    <w:rsid w:val="00E52DAA"/>
    <w:rsid w:val="00E535A6"/>
    <w:rsid w:val="00E54B64"/>
    <w:rsid w:val="00E54FD5"/>
    <w:rsid w:val="00E60EF9"/>
    <w:rsid w:val="00E61082"/>
    <w:rsid w:val="00E61657"/>
    <w:rsid w:val="00E6223A"/>
    <w:rsid w:val="00E62660"/>
    <w:rsid w:val="00E62762"/>
    <w:rsid w:val="00E62B24"/>
    <w:rsid w:val="00E645C9"/>
    <w:rsid w:val="00E664C1"/>
    <w:rsid w:val="00E667D5"/>
    <w:rsid w:val="00E67682"/>
    <w:rsid w:val="00E70735"/>
    <w:rsid w:val="00E725C4"/>
    <w:rsid w:val="00E72BCC"/>
    <w:rsid w:val="00E73E66"/>
    <w:rsid w:val="00E7778C"/>
    <w:rsid w:val="00E80959"/>
    <w:rsid w:val="00E80C8A"/>
    <w:rsid w:val="00E814E4"/>
    <w:rsid w:val="00E82398"/>
    <w:rsid w:val="00E906E4"/>
    <w:rsid w:val="00E90701"/>
    <w:rsid w:val="00E92ACC"/>
    <w:rsid w:val="00E946CD"/>
    <w:rsid w:val="00EA13B9"/>
    <w:rsid w:val="00EA1B21"/>
    <w:rsid w:val="00EA36E7"/>
    <w:rsid w:val="00EA3723"/>
    <w:rsid w:val="00EA4F49"/>
    <w:rsid w:val="00EA50EE"/>
    <w:rsid w:val="00EA5D1F"/>
    <w:rsid w:val="00EA7E31"/>
    <w:rsid w:val="00EB059A"/>
    <w:rsid w:val="00EB13EF"/>
    <w:rsid w:val="00EB1BE7"/>
    <w:rsid w:val="00EB1EAB"/>
    <w:rsid w:val="00EB3011"/>
    <w:rsid w:val="00EB38D2"/>
    <w:rsid w:val="00EB3A36"/>
    <w:rsid w:val="00EB7C67"/>
    <w:rsid w:val="00EC570D"/>
    <w:rsid w:val="00EC5F61"/>
    <w:rsid w:val="00EC7399"/>
    <w:rsid w:val="00ED198C"/>
    <w:rsid w:val="00ED2BF0"/>
    <w:rsid w:val="00ED3B89"/>
    <w:rsid w:val="00ED66B1"/>
    <w:rsid w:val="00ED69E9"/>
    <w:rsid w:val="00ED6B7F"/>
    <w:rsid w:val="00EE066E"/>
    <w:rsid w:val="00EE149C"/>
    <w:rsid w:val="00EE2C2A"/>
    <w:rsid w:val="00EE2CC7"/>
    <w:rsid w:val="00EE3B7A"/>
    <w:rsid w:val="00EE4218"/>
    <w:rsid w:val="00EE55AB"/>
    <w:rsid w:val="00EE5AA4"/>
    <w:rsid w:val="00EE63A1"/>
    <w:rsid w:val="00EE74B6"/>
    <w:rsid w:val="00EE7511"/>
    <w:rsid w:val="00EF090C"/>
    <w:rsid w:val="00EF2A76"/>
    <w:rsid w:val="00EF3278"/>
    <w:rsid w:val="00EF3825"/>
    <w:rsid w:val="00EF6071"/>
    <w:rsid w:val="00EF77B4"/>
    <w:rsid w:val="00F01108"/>
    <w:rsid w:val="00F012D4"/>
    <w:rsid w:val="00F0250E"/>
    <w:rsid w:val="00F0597E"/>
    <w:rsid w:val="00F05E89"/>
    <w:rsid w:val="00F0623E"/>
    <w:rsid w:val="00F063DE"/>
    <w:rsid w:val="00F1075F"/>
    <w:rsid w:val="00F10766"/>
    <w:rsid w:val="00F1128F"/>
    <w:rsid w:val="00F12BD5"/>
    <w:rsid w:val="00F217D0"/>
    <w:rsid w:val="00F22214"/>
    <w:rsid w:val="00F24229"/>
    <w:rsid w:val="00F24430"/>
    <w:rsid w:val="00F258DB"/>
    <w:rsid w:val="00F263BC"/>
    <w:rsid w:val="00F264FF"/>
    <w:rsid w:val="00F30115"/>
    <w:rsid w:val="00F30DAC"/>
    <w:rsid w:val="00F30F17"/>
    <w:rsid w:val="00F31157"/>
    <w:rsid w:val="00F311EE"/>
    <w:rsid w:val="00F3260F"/>
    <w:rsid w:val="00F32869"/>
    <w:rsid w:val="00F32A73"/>
    <w:rsid w:val="00F33C04"/>
    <w:rsid w:val="00F35078"/>
    <w:rsid w:val="00F351BB"/>
    <w:rsid w:val="00F375EB"/>
    <w:rsid w:val="00F40D36"/>
    <w:rsid w:val="00F41745"/>
    <w:rsid w:val="00F4520F"/>
    <w:rsid w:val="00F474AA"/>
    <w:rsid w:val="00F515F7"/>
    <w:rsid w:val="00F51845"/>
    <w:rsid w:val="00F51F4E"/>
    <w:rsid w:val="00F546BB"/>
    <w:rsid w:val="00F564D1"/>
    <w:rsid w:val="00F56BAE"/>
    <w:rsid w:val="00F56C95"/>
    <w:rsid w:val="00F56E5B"/>
    <w:rsid w:val="00F57223"/>
    <w:rsid w:val="00F57732"/>
    <w:rsid w:val="00F57D9E"/>
    <w:rsid w:val="00F610C6"/>
    <w:rsid w:val="00F61EAF"/>
    <w:rsid w:val="00F62035"/>
    <w:rsid w:val="00F6301A"/>
    <w:rsid w:val="00F6310C"/>
    <w:rsid w:val="00F63F3B"/>
    <w:rsid w:val="00F64415"/>
    <w:rsid w:val="00F64B3D"/>
    <w:rsid w:val="00F64F4B"/>
    <w:rsid w:val="00F66E92"/>
    <w:rsid w:val="00F7042A"/>
    <w:rsid w:val="00F73125"/>
    <w:rsid w:val="00F74726"/>
    <w:rsid w:val="00F77139"/>
    <w:rsid w:val="00F81DF8"/>
    <w:rsid w:val="00F8214D"/>
    <w:rsid w:val="00F8332C"/>
    <w:rsid w:val="00F844C3"/>
    <w:rsid w:val="00F85C00"/>
    <w:rsid w:val="00F8730D"/>
    <w:rsid w:val="00F8788B"/>
    <w:rsid w:val="00F90701"/>
    <w:rsid w:val="00F90A54"/>
    <w:rsid w:val="00F93322"/>
    <w:rsid w:val="00F94EB9"/>
    <w:rsid w:val="00F9573C"/>
    <w:rsid w:val="00F97643"/>
    <w:rsid w:val="00FA0305"/>
    <w:rsid w:val="00FA1021"/>
    <w:rsid w:val="00FA10A7"/>
    <w:rsid w:val="00FA2A3A"/>
    <w:rsid w:val="00FA2FC2"/>
    <w:rsid w:val="00FA6339"/>
    <w:rsid w:val="00FA6B13"/>
    <w:rsid w:val="00FA7B75"/>
    <w:rsid w:val="00FB1AF6"/>
    <w:rsid w:val="00FB2F03"/>
    <w:rsid w:val="00FB4F65"/>
    <w:rsid w:val="00FB586F"/>
    <w:rsid w:val="00FB5F6F"/>
    <w:rsid w:val="00FB671A"/>
    <w:rsid w:val="00FC0510"/>
    <w:rsid w:val="00FC1847"/>
    <w:rsid w:val="00FC2B6B"/>
    <w:rsid w:val="00FC30CC"/>
    <w:rsid w:val="00FC497D"/>
    <w:rsid w:val="00FD0F03"/>
    <w:rsid w:val="00FD1323"/>
    <w:rsid w:val="00FD2220"/>
    <w:rsid w:val="00FD2FFF"/>
    <w:rsid w:val="00FD324A"/>
    <w:rsid w:val="00FD53B6"/>
    <w:rsid w:val="00FD5ACF"/>
    <w:rsid w:val="00FD6B82"/>
    <w:rsid w:val="00FD6C47"/>
    <w:rsid w:val="00FD7BD6"/>
    <w:rsid w:val="00FD7BEF"/>
    <w:rsid w:val="00FE0A5E"/>
    <w:rsid w:val="00FE16B2"/>
    <w:rsid w:val="00FE1BB9"/>
    <w:rsid w:val="00FE2958"/>
    <w:rsid w:val="00FE459B"/>
    <w:rsid w:val="00FE507B"/>
    <w:rsid w:val="00FE6352"/>
    <w:rsid w:val="00FE6508"/>
    <w:rsid w:val="00FE7814"/>
    <w:rsid w:val="00FF3583"/>
    <w:rsid w:val="00FF38A3"/>
    <w:rsid w:val="00FF4C94"/>
    <w:rsid w:val="00FF7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384BBF"/>
  <w15:docId w15:val="{6FBA5CE5-5800-408C-BA29-404B5EB0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Intense Reference" w:uiPriority="32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Text_Std"/>
    <w:rsid w:val="004D79C9"/>
    <w:pPr>
      <w:spacing w:after="0" w:line="240" w:lineRule="auto"/>
      <w:ind w:left="57"/>
    </w:pPr>
    <w:rPr>
      <w:rFonts w:ascii="Segoe UI" w:eastAsia="Times New Roman" w:hAnsi="Segoe UI" w:cs="Times New Roman"/>
      <w:szCs w:val="20"/>
      <w:lang w:eastAsia="fr-FR"/>
    </w:rPr>
  </w:style>
  <w:style w:type="paragraph" w:styleId="Titre1">
    <w:name w:val="heading 1"/>
    <w:basedOn w:val="StyleTitresEtiquettes"/>
    <w:next w:val="Titre2"/>
    <w:link w:val="Titre1Car"/>
    <w:qFormat/>
    <w:rsid w:val="0021380C"/>
    <w:pPr>
      <w:keepNext/>
      <w:pageBreakBefore/>
      <w:numPr>
        <w:numId w:val="10"/>
      </w:numPr>
      <w:spacing w:after="360"/>
      <w:ind w:left="431" w:hanging="431"/>
      <w:outlineLvl w:val="0"/>
    </w:pPr>
    <w:rPr>
      <w:b/>
      <w:bCs/>
      <w:caps/>
      <w:color w:val="1F7A8C"/>
      <w:sz w:val="28"/>
      <w:szCs w:val="32"/>
    </w:rPr>
  </w:style>
  <w:style w:type="paragraph" w:styleId="Titre2">
    <w:name w:val="heading 2"/>
    <w:basedOn w:val="StyleTitresEtiquettes"/>
    <w:next w:val="Titre3"/>
    <w:link w:val="Titre2Car"/>
    <w:qFormat/>
    <w:rsid w:val="0076776F"/>
    <w:pPr>
      <w:numPr>
        <w:ilvl w:val="1"/>
        <w:numId w:val="10"/>
      </w:numPr>
      <w:suppressAutoHyphens/>
      <w:spacing w:before="300" w:after="300"/>
      <w:outlineLvl w:val="1"/>
    </w:pPr>
    <w:rPr>
      <w:b/>
      <w:color w:val="3D9AAF"/>
      <w:sz w:val="24"/>
    </w:rPr>
  </w:style>
  <w:style w:type="paragraph" w:styleId="Titre3">
    <w:name w:val="heading 3"/>
    <w:basedOn w:val="StyleTitresEtiquettes"/>
    <w:next w:val="Titre4"/>
    <w:link w:val="Titre3Car"/>
    <w:qFormat/>
    <w:rsid w:val="00841FEA"/>
    <w:pPr>
      <w:numPr>
        <w:ilvl w:val="2"/>
        <w:numId w:val="10"/>
      </w:numPr>
      <w:suppressAutoHyphens/>
      <w:spacing w:before="360"/>
      <w:ind w:left="720"/>
      <w:outlineLvl w:val="2"/>
    </w:pPr>
    <w:rPr>
      <w:b/>
      <w:color w:val="0F5A6B"/>
    </w:rPr>
  </w:style>
  <w:style w:type="paragraph" w:styleId="Titre4">
    <w:name w:val="heading 4"/>
    <w:basedOn w:val="StyleTitresEtiquettes"/>
    <w:next w:val="Titre5"/>
    <w:link w:val="Titre4Car"/>
    <w:qFormat/>
    <w:rsid w:val="00841FEA"/>
    <w:pPr>
      <w:numPr>
        <w:ilvl w:val="3"/>
        <w:numId w:val="10"/>
      </w:numPr>
      <w:suppressAutoHyphens/>
      <w:spacing w:before="360"/>
      <w:ind w:left="862" w:hanging="862"/>
      <w:outlineLvl w:val="3"/>
    </w:pPr>
    <w:rPr>
      <w:color w:val="00A4A6"/>
    </w:rPr>
  </w:style>
  <w:style w:type="paragraph" w:styleId="Titre5">
    <w:name w:val="heading 5"/>
    <w:basedOn w:val="StyleTitresEtiquettes"/>
    <w:next w:val="Titre6"/>
    <w:link w:val="Titre5Car"/>
    <w:qFormat/>
    <w:rsid w:val="00BD3D65"/>
    <w:pPr>
      <w:numPr>
        <w:ilvl w:val="4"/>
        <w:numId w:val="10"/>
      </w:numPr>
      <w:spacing w:before="120"/>
      <w:outlineLvl w:val="4"/>
    </w:pPr>
    <w:rPr>
      <w:color w:val="344893"/>
      <w:sz w:val="20"/>
    </w:rPr>
  </w:style>
  <w:style w:type="paragraph" w:styleId="Titre6">
    <w:name w:val="heading 6"/>
    <w:basedOn w:val="StyleTitresEtiquettes"/>
    <w:next w:val="Normal"/>
    <w:link w:val="Titre6Car"/>
    <w:qFormat/>
    <w:rsid w:val="0076776F"/>
    <w:pPr>
      <w:numPr>
        <w:ilvl w:val="5"/>
        <w:numId w:val="10"/>
      </w:numPr>
      <w:tabs>
        <w:tab w:val="num" w:pos="1276"/>
      </w:tabs>
      <w:spacing w:before="240" w:after="60"/>
      <w:outlineLvl w:val="5"/>
    </w:pPr>
    <w:rPr>
      <w:rFonts w:cs="Segoe UI"/>
      <w:sz w:val="20"/>
    </w:rPr>
  </w:style>
  <w:style w:type="paragraph" w:styleId="Titre7">
    <w:name w:val="heading 7"/>
    <w:basedOn w:val="Normal"/>
    <w:next w:val="Normal"/>
    <w:link w:val="Titre7Car"/>
    <w:qFormat/>
    <w:rsid w:val="00BD3D65"/>
    <w:pPr>
      <w:numPr>
        <w:ilvl w:val="6"/>
        <w:numId w:val="10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qFormat/>
    <w:rsid w:val="00BD3D65"/>
    <w:pPr>
      <w:numPr>
        <w:ilvl w:val="7"/>
        <w:numId w:val="10"/>
      </w:numPr>
      <w:spacing w:before="240" w:after="60"/>
      <w:outlineLvl w:val="7"/>
    </w:pPr>
    <w:rPr>
      <w:i/>
    </w:rPr>
  </w:style>
  <w:style w:type="paragraph" w:styleId="Titre9">
    <w:name w:val="heading 9"/>
    <w:basedOn w:val="Normal"/>
    <w:next w:val="Normal"/>
    <w:link w:val="Titre9Car"/>
    <w:qFormat/>
    <w:rsid w:val="00BD3D65"/>
    <w:pPr>
      <w:numPr>
        <w:ilvl w:val="8"/>
        <w:numId w:val="10"/>
      </w:numPr>
      <w:spacing w:before="240" w:after="60"/>
      <w:outlineLvl w:val="8"/>
    </w:pPr>
    <w:rPr>
      <w:b/>
      <w:i/>
      <w:sz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sid w:val="0021380C"/>
    <w:rPr>
      <w:rFonts w:ascii="Segoe UI" w:eastAsia="Times New Roman" w:hAnsi="Segoe UI" w:cs="Arial"/>
      <w:b/>
      <w:bCs/>
      <w:caps/>
      <w:color w:val="1F7A8C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rsid w:val="0076776F"/>
    <w:rPr>
      <w:rFonts w:ascii="Segoe UI" w:eastAsia="Times New Roman" w:hAnsi="Segoe UI" w:cs="Arial"/>
      <w:b/>
      <w:color w:val="3D9AAF"/>
      <w:sz w:val="24"/>
      <w:szCs w:val="20"/>
      <w:lang w:eastAsia="fr-FR"/>
    </w:rPr>
  </w:style>
  <w:style w:type="character" w:customStyle="1" w:styleId="Titre3Car">
    <w:name w:val="Titre 3 Car"/>
    <w:basedOn w:val="Policepardfaut"/>
    <w:link w:val="Titre3"/>
    <w:rsid w:val="00841FEA"/>
    <w:rPr>
      <w:rFonts w:ascii="Segoe UI" w:eastAsia="Times New Roman" w:hAnsi="Segoe UI" w:cs="Arial"/>
      <w:b/>
      <w:color w:val="0F5A6B"/>
      <w:szCs w:val="20"/>
      <w:lang w:eastAsia="fr-FR"/>
    </w:rPr>
  </w:style>
  <w:style w:type="character" w:customStyle="1" w:styleId="Titre4Car">
    <w:name w:val="Titre 4 Car"/>
    <w:basedOn w:val="Policepardfaut"/>
    <w:link w:val="Titre4"/>
    <w:rsid w:val="00841FEA"/>
    <w:rPr>
      <w:rFonts w:ascii="Segoe UI" w:eastAsia="Times New Roman" w:hAnsi="Segoe UI" w:cs="Arial"/>
      <w:color w:val="00A4A6"/>
      <w:szCs w:val="20"/>
      <w:lang w:eastAsia="fr-FR"/>
    </w:rPr>
  </w:style>
  <w:style w:type="character" w:customStyle="1" w:styleId="Titre5Car">
    <w:name w:val="Titre 5 Car"/>
    <w:link w:val="Titre5"/>
    <w:rsid w:val="00BD3D65"/>
    <w:rPr>
      <w:rFonts w:ascii="Segoe UI" w:eastAsia="Times New Roman" w:hAnsi="Segoe UI" w:cs="Arial"/>
      <w:color w:val="344893"/>
      <w:sz w:val="20"/>
      <w:szCs w:val="20"/>
      <w:lang w:eastAsia="fr-FR"/>
    </w:rPr>
  </w:style>
  <w:style w:type="character" w:customStyle="1" w:styleId="Titre6Car">
    <w:name w:val="Titre 6 Car"/>
    <w:link w:val="Titre6"/>
    <w:rsid w:val="0076776F"/>
    <w:rPr>
      <w:rFonts w:ascii="Segoe UI" w:eastAsia="Times New Roman" w:hAnsi="Segoe UI" w:cs="Segoe UI"/>
      <w:sz w:val="20"/>
      <w:szCs w:val="20"/>
      <w:lang w:eastAsia="fr-FR"/>
    </w:rPr>
  </w:style>
  <w:style w:type="character" w:customStyle="1" w:styleId="Titre7Car">
    <w:name w:val="Titre 7 Car"/>
    <w:link w:val="Titre7"/>
    <w:rsid w:val="00BD3D65"/>
    <w:rPr>
      <w:rFonts w:ascii="Segoe UI" w:eastAsia="Times New Roman" w:hAnsi="Segoe UI" w:cs="Times New Roman"/>
      <w:szCs w:val="20"/>
      <w:lang w:eastAsia="fr-FR"/>
    </w:rPr>
  </w:style>
  <w:style w:type="character" w:customStyle="1" w:styleId="Titre8Car">
    <w:name w:val="Titre 8 Car"/>
    <w:link w:val="Titre8"/>
    <w:rsid w:val="00BD3D65"/>
    <w:rPr>
      <w:rFonts w:ascii="Segoe UI" w:eastAsia="Times New Roman" w:hAnsi="Segoe UI" w:cs="Times New Roman"/>
      <w:i/>
      <w:szCs w:val="20"/>
      <w:lang w:eastAsia="fr-FR"/>
    </w:rPr>
  </w:style>
  <w:style w:type="character" w:customStyle="1" w:styleId="Titre9Car">
    <w:name w:val="Titre 9 Car"/>
    <w:link w:val="Titre9"/>
    <w:rsid w:val="00BD3D65"/>
    <w:rPr>
      <w:rFonts w:ascii="Segoe UI" w:eastAsia="Times New Roman" w:hAnsi="Segoe UI" w:cs="Times New Roman"/>
      <w:b/>
      <w:i/>
      <w:sz w:val="18"/>
      <w:szCs w:val="20"/>
      <w:lang w:eastAsia="fr-FR"/>
    </w:rPr>
  </w:style>
  <w:style w:type="paragraph" w:customStyle="1" w:styleId="N3">
    <w:name w:val="N3"/>
    <w:basedOn w:val="N2"/>
    <w:rsid w:val="00BD3D65"/>
    <w:pPr>
      <w:jc w:val="both"/>
    </w:pPr>
    <w:rPr>
      <w:sz w:val="6"/>
      <w:szCs w:val="6"/>
    </w:rPr>
  </w:style>
  <w:style w:type="paragraph" w:styleId="TM1">
    <w:name w:val="toc 1"/>
    <w:basedOn w:val="StyleTitresEtiquettes"/>
    <w:next w:val="Normal"/>
    <w:autoRedefine/>
    <w:uiPriority w:val="39"/>
    <w:rsid w:val="00BD3D65"/>
    <w:pPr>
      <w:widowControl w:val="0"/>
      <w:tabs>
        <w:tab w:val="left" w:leader="hyphen" w:pos="434"/>
        <w:tab w:val="right" w:leader="dot" w:pos="9072"/>
        <w:tab w:val="right" w:leader="hyphen" w:pos="9639"/>
      </w:tabs>
      <w:spacing w:before="240" w:after="120"/>
      <w:ind w:left="340" w:hanging="340"/>
    </w:pPr>
    <w:rPr>
      <w:b/>
      <w:caps/>
      <w:noProof/>
      <w:color w:val="09212C"/>
      <w:sz w:val="28"/>
      <w:szCs w:val="36"/>
    </w:rPr>
  </w:style>
  <w:style w:type="paragraph" w:customStyle="1" w:styleId="StyleTitresEtiquettes">
    <w:name w:val="Style Titres &amp; Etiquettes"/>
    <w:basedOn w:val="Normal"/>
    <w:link w:val="StyleTitresEtiquettesCar"/>
    <w:rsid w:val="00BD3D65"/>
    <w:rPr>
      <w:rFonts w:cs="Arial"/>
    </w:rPr>
  </w:style>
  <w:style w:type="paragraph" w:styleId="En-tte">
    <w:name w:val="header"/>
    <w:aliases w:val="R&amp;S - En-tête"/>
    <w:basedOn w:val="StyleTitresEtiquettes"/>
    <w:link w:val="En-tteCar"/>
    <w:qFormat/>
    <w:rsid w:val="00BD3D65"/>
    <w:pPr>
      <w:tabs>
        <w:tab w:val="center" w:pos="4703"/>
        <w:tab w:val="right" w:pos="9406"/>
      </w:tabs>
    </w:pPr>
    <w:rPr>
      <w:b/>
      <w:color w:val="09212C"/>
      <w:sz w:val="14"/>
    </w:rPr>
  </w:style>
  <w:style w:type="character" w:customStyle="1" w:styleId="En-tteCar">
    <w:name w:val="En-tête Car"/>
    <w:aliases w:val="R&amp;S - En-tête Car"/>
    <w:basedOn w:val="Policepardfaut"/>
    <w:link w:val="En-tte"/>
    <w:rsid w:val="00BD3D65"/>
    <w:rPr>
      <w:rFonts w:ascii="Segoe UI" w:eastAsia="Times New Roman" w:hAnsi="Segoe UI" w:cs="Arial"/>
      <w:b/>
      <w:color w:val="09212C"/>
      <w:sz w:val="14"/>
      <w:szCs w:val="20"/>
      <w:lang w:eastAsia="fr-FR"/>
    </w:rPr>
  </w:style>
  <w:style w:type="paragraph" w:customStyle="1" w:styleId="TitredudocumentPDG">
    <w:name w:val="Titre du document PDG"/>
    <w:basedOn w:val="StyleTitresEtiquettes"/>
    <w:qFormat/>
    <w:rsid w:val="00BD3D65"/>
    <w:pPr>
      <w:jc w:val="right"/>
    </w:pPr>
    <w:rPr>
      <w:rFonts w:asciiTheme="majorHAnsi" w:hAnsiTheme="majorHAnsi"/>
      <w:b/>
      <w:color w:val="09212C"/>
      <w:sz w:val="52"/>
    </w:rPr>
  </w:style>
  <w:style w:type="paragraph" w:customStyle="1" w:styleId="Type-documentPDG">
    <w:name w:val="Type-document PDG"/>
    <w:basedOn w:val="StyleTitresEtiquettes"/>
    <w:rsid w:val="00BD3D65"/>
    <w:pPr>
      <w:jc w:val="right"/>
    </w:pPr>
    <w:rPr>
      <w:rFonts w:asciiTheme="majorHAnsi" w:hAnsiTheme="majorHAnsi"/>
      <w:b/>
      <w:color w:val="ABC100"/>
      <w:sz w:val="36"/>
    </w:rPr>
  </w:style>
  <w:style w:type="paragraph" w:styleId="TM2">
    <w:name w:val="toc 2"/>
    <w:basedOn w:val="StyleTitresEtiquettes"/>
    <w:next w:val="Normal"/>
    <w:autoRedefine/>
    <w:uiPriority w:val="39"/>
    <w:rsid w:val="0076776F"/>
    <w:pPr>
      <w:tabs>
        <w:tab w:val="left" w:pos="1134"/>
        <w:tab w:val="right" w:leader="dot" w:pos="9072"/>
        <w:tab w:val="right" w:leader="hyphen" w:pos="9639"/>
      </w:tabs>
      <w:spacing w:before="80" w:after="40"/>
      <w:ind w:left="680" w:hanging="680"/>
    </w:pPr>
    <w:rPr>
      <w:rFonts w:eastAsiaTheme="minorEastAsia"/>
      <w:b/>
      <w:noProof/>
      <w:color w:val="ABC100"/>
      <w:sz w:val="26"/>
      <w:szCs w:val="22"/>
    </w:rPr>
  </w:style>
  <w:style w:type="paragraph" w:styleId="TM3">
    <w:name w:val="toc 3"/>
    <w:basedOn w:val="StyleTitresEtiquettes"/>
    <w:next w:val="Normal"/>
    <w:autoRedefine/>
    <w:uiPriority w:val="39"/>
    <w:rsid w:val="0076776F"/>
    <w:pPr>
      <w:tabs>
        <w:tab w:val="right" w:leader="dot" w:pos="9072"/>
        <w:tab w:val="right" w:leader="dot" w:pos="9639"/>
      </w:tabs>
      <w:suppressAutoHyphens/>
      <w:spacing w:before="60" w:after="20"/>
      <w:ind w:left="794" w:hanging="794"/>
    </w:pPr>
    <w:rPr>
      <w:b/>
      <w:noProof/>
      <w:color w:val="007A7C"/>
      <w:sz w:val="24"/>
      <w:szCs w:val="22"/>
    </w:rPr>
  </w:style>
  <w:style w:type="paragraph" w:styleId="Pieddepage">
    <w:name w:val="footer"/>
    <w:basedOn w:val="StyleTitresEtiquettes"/>
    <w:link w:val="PieddepageCar"/>
    <w:uiPriority w:val="99"/>
    <w:qFormat/>
    <w:rsid w:val="00BD3D65"/>
    <w:pPr>
      <w:tabs>
        <w:tab w:val="center" w:pos="4703"/>
        <w:tab w:val="right" w:pos="9406"/>
      </w:tabs>
      <w:jc w:val="right"/>
    </w:pPr>
    <w:rPr>
      <w:color w:val="828282"/>
      <w:sz w:val="16"/>
    </w:rPr>
  </w:style>
  <w:style w:type="character" w:customStyle="1" w:styleId="PieddepageCar">
    <w:name w:val="Pied de page Car"/>
    <w:basedOn w:val="Policepardfaut"/>
    <w:link w:val="Pieddepage"/>
    <w:uiPriority w:val="99"/>
    <w:rsid w:val="00BD3D65"/>
    <w:rPr>
      <w:rFonts w:ascii="Segoe UI" w:eastAsia="Times New Roman" w:hAnsi="Segoe UI" w:cs="Arial"/>
      <w:color w:val="828282"/>
      <w:sz w:val="16"/>
      <w:szCs w:val="20"/>
      <w:lang w:eastAsia="fr-FR"/>
    </w:rPr>
  </w:style>
  <w:style w:type="paragraph" w:customStyle="1" w:styleId="Picto">
    <w:name w:val="Picto"/>
    <w:basedOn w:val="Normal"/>
    <w:rsid w:val="00BD3D65"/>
    <w:pPr>
      <w:spacing w:before="120"/>
      <w:ind w:left="0" w:right="-57"/>
      <w:jc w:val="right"/>
    </w:pPr>
    <w:rPr>
      <w:noProof/>
      <w:szCs w:val="24"/>
    </w:rPr>
  </w:style>
  <w:style w:type="paragraph" w:styleId="TM4">
    <w:name w:val="toc 4"/>
    <w:basedOn w:val="StyleTitresEtiquettes"/>
    <w:next w:val="Normal"/>
    <w:autoRedefine/>
    <w:uiPriority w:val="39"/>
    <w:rsid w:val="00BD3D65"/>
    <w:pPr>
      <w:tabs>
        <w:tab w:val="left" w:pos="2977"/>
        <w:tab w:val="right" w:leader="dot" w:pos="9072"/>
        <w:tab w:val="right" w:leader="hyphen" w:pos="9639"/>
      </w:tabs>
      <w:suppressAutoHyphens/>
      <w:ind w:left="964" w:hanging="964"/>
    </w:pPr>
    <w:rPr>
      <w:b/>
      <w:noProof/>
      <w:color w:val="00A4A6"/>
      <w:sz w:val="20"/>
    </w:rPr>
  </w:style>
  <w:style w:type="paragraph" w:customStyle="1" w:styleId="Sommaire">
    <w:name w:val="Sommaire"/>
    <w:basedOn w:val="StyleTitresEtiquettes"/>
    <w:next w:val="Normal"/>
    <w:link w:val="SommaireCar"/>
    <w:rsid w:val="00BD3D65"/>
    <w:pPr>
      <w:pBdr>
        <w:bottom w:val="single" w:sz="8" w:space="1" w:color="09212C"/>
      </w:pBdr>
      <w:spacing w:after="360"/>
    </w:pPr>
    <w:rPr>
      <w:bCs/>
      <w:color w:val="09212C"/>
      <w:sz w:val="28"/>
      <w:szCs w:val="32"/>
    </w:rPr>
  </w:style>
  <w:style w:type="paragraph" w:customStyle="1" w:styleId="Type-document">
    <w:name w:val="Type-document"/>
    <w:basedOn w:val="StyleTitresEtiquettes"/>
    <w:link w:val="Type-documentCar"/>
    <w:rsid w:val="00BD3D65"/>
    <w:rPr>
      <w:b/>
      <w:bCs/>
      <w:color w:val="ABC100"/>
      <w:sz w:val="32"/>
    </w:rPr>
  </w:style>
  <w:style w:type="paragraph" w:customStyle="1" w:styleId="Titredudocument">
    <w:name w:val="Titre du document"/>
    <w:basedOn w:val="StyleTitresEtiquettes"/>
    <w:next w:val="Normal"/>
    <w:qFormat/>
    <w:rsid w:val="00BD3D65"/>
    <w:rPr>
      <w:b/>
      <w:caps/>
      <w:noProof/>
      <w:color w:val="09212C"/>
      <w:sz w:val="48"/>
    </w:rPr>
  </w:style>
  <w:style w:type="paragraph" w:styleId="TM5">
    <w:name w:val="toc 5"/>
    <w:basedOn w:val="StyleTitresEtiquettes"/>
    <w:next w:val="Normal"/>
    <w:autoRedefine/>
    <w:uiPriority w:val="39"/>
    <w:rsid w:val="00BD3D65"/>
    <w:pPr>
      <w:tabs>
        <w:tab w:val="left" w:pos="3969"/>
        <w:tab w:val="right" w:leader="dot" w:pos="9072"/>
        <w:tab w:val="right" w:leader="hyphen" w:pos="9639"/>
      </w:tabs>
      <w:spacing w:before="40"/>
      <w:ind w:left="1083" w:hanging="1083"/>
    </w:pPr>
    <w:rPr>
      <w:noProof/>
      <w:color w:val="00A4A6"/>
      <w:sz w:val="18"/>
    </w:rPr>
  </w:style>
  <w:style w:type="paragraph" w:customStyle="1" w:styleId="Modulesuite">
    <w:name w:val="Module suite"/>
    <w:basedOn w:val="StyleTitresEtiquettes"/>
    <w:next w:val="Normal"/>
    <w:rsid w:val="00BD3D65"/>
    <w:pPr>
      <w:pageBreakBefore/>
      <w:tabs>
        <w:tab w:val="left" w:pos="851"/>
      </w:tabs>
      <w:spacing w:after="120"/>
      <w:ind w:right="-57"/>
    </w:pPr>
    <w:rPr>
      <w:noProof/>
      <w:color w:val="09212C"/>
      <w:sz w:val="14"/>
    </w:rPr>
  </w:style>
  <w:style w:type="paragraph" w:customStyle="1" w:styleId="Fragmentsuite">
    <w:name w:val="Fragment suite"/>
    <w:basedOn w:val="Titre3"/>
    <w:next w:val="Normal"/>
    <w:rsid w:val="00A95009"/>
    <w:pPr>
      <w:numPr>
        <w:numId w:val="9"/>
      </w:numPr>
      <w:ind w:left="737" w:right="-425" w:hanging="737"/>
      <w:jc w:val="right"/>
      <w:outlineLvl w:val="9"/>
    </w:pPr>
    <w:rPr>
      <w:b w:val="0"/>
      <w:bCs/>
      <w:iCs/>
      <w:noProof/>
      <w:color w:val="595959" w:themeColor="text1" w:themeTint="A6"/>
      <w:sz w:val="18"/>
    </w:rPr>
  </w:style>
  <w:style w:type="paragraph" w:customStyle="1" w:styleId="En-ttetableau">
    <w:name w:val="En-tête tableau"/>
    <w:basedOn w:val="StyleTitresEtiquettes"/>
    <w:link w:val="En-ttetableauCar"/>
    <w:qFormat/>
    <w:rsid w:val="00BD3D65"/>
    <w:pPr>
      <w:widowControl w:val="0"/>
      <w:suppressAutoHyphens/>
      <w:spacing w:before="60" w:after="60"/>
    </w:pPr>
    <w:rPr>
      <w:b/>
      <w:color w:val="FFFFFF" w:themeColor="background1"/>
      <w:sz w:val="18"/>
    </w:rPr>
  </w:style>
  <w:style w:type="paragraph" w:customStyle="1" w:styleId="Textetableau">
    <w:name w:val="Texte tableau"/>
    <w:basedOn w:val="Normal"/>
    <w:link w:val="TextetableauCar"/>
    <w:qFormat/>
    <w:rsid w:val="00BD3D65"/>
    <w:pPr>
      <w:spacing w:before="20" w:after="20"/>
      <w:ind w:right="-57"/>
    </w:pPr>
    <w:rPr>
      <w:sz w:val="18"/>
      <w:szCs w:val="24"/>
    </w:rPr>
  </w:style>
  <w:style w:type="paragraph" w:customStyle="1" w:styleId="Indextableau">
    <w:name w:val="Index tableau"/>
    <w:basedOn w:val="StyleTitresEtiquettes"/>
    <w:rsid w:val="00BD3D65"/>
    <w:pPr>
      <w:spacing w:before="60"/>
      <w:ind w:right="113"/>
      <w:jc w:val="right"/>
    </w:pPr>
    <w:rPr>
      <w:i/>
      <w:color w:val="00617E"/>
      <w:sz w:val="18"/>
    </w:rPr>
  </w:style>
  <w:style w:type="paragraph" w:styleId="Listepuces">
    <w:name w:val="List Bullet"/>
    <w:aliases w:val="LAP1"/>
    <w:basedOn w:val="Corpsdetexte"/>
    <w:rsid w:val="00BF4C7B"/>
    <w:pPr>
      <w:numPr>
        <w:numId w:val="12"/>
      </w:numPr>
      <w:spacing w:before="40"/>
    </w:pPr>
  </w:style>
  <w:style w:type="paragraph" w:styleId="Listepuces2">
    <w:name w:val="List Bullet 2"/>
    <w:aliases w:val="LAP2"/>
    <w:basedOn w:val="Listepuces"/>
    <w:rsid w:val="00BF4C7B"/>
    <w:pPr>
      <w:numPr>
        <w:numId w:val="11"/>
      </w:numPr>
      <w:spacing w:before="20" w:after="20"/>
    </w:pPr>
  </w:style>
  <w:style w:type="character" w:styleId="Marquedecommentaire">
    <w:name w:val="annotation reference"/>
    <w:basedOn w:val="Policepardfaut"/>
    <w:semiHidden/>
    <w:rsid w:val="00BD3D65"/>
    <w:rPr>
      <w:sz w:val="16"/>
    </w:rPr>
  </w:style>
  <w:style w:type="paragraph" w:customStyle="1" w:styleId="Reference">
    <w:name w:val="Reference"/>
    <w:basedOn w:val="Normal"/>
    <w:link w:val="ReferenceCar"/>
    <w:rsid w:val="00CE047D"/>
    <w:rPr>
      <w:rFonts w:ascii="Arial Narrow" w:hAnsi="Arial Narrow"/>
    </w:rPr>
  </w:style>
  <w:style w:type="paragraph" w:customStyle="1" w:styleId="Listetableau">
    <w:name w:val="Liste tableau"/>
    <w:basedOn w:val="Textetableau"/>
    <w:qFormat/>
    <w:rsid w:val="00BD3D65"/>
    <w:pPr>
      <w:numPr>
        <w:numId w:val="8"/>
      </w:numPr>
    </w:pPr>
  </w:style>
  <w:style w:type="paragraph" w:customStyle="1" w:styleId="Sommaire2">
    <w:name w:val="Sommaire2"/>
    <w:basedOn w:val="StyleTitresEtiquettes"/>
    <w:next w:val="Normal"/>
    <w:rsid w:val="00BD3D65"/>
    <w:pPr>
      <w:tabs>
        <w:tab w:val="left" w:pos="-5670"/>
        <w:tab w:val="left" w:pos="8505"/>
      </w:tabs>
      <w:spacing w:before="120" w:after="360"/>
      <w:jc w:val="both"/>
    </w:pPr>
    <w:rPr>
      <w:b/>
      <w:color w:val="000000"/>
      <w:sz w:val="24"/>
    </w:rPr>
  </w:style>
  <w:style w:type="paragraph" w:customStyle="1" w:styleId="Listenumrote">
    <w:name w:val="Liste numérotée"/>
    <w:aliases w:val="LNUM"/>
    <w:basedOn w:val="Listepuces"/>
    <w:rsid w:val="00BD3D65"/>
    <w:pPr>
      <w:numPr>
        <w:numId w:val="7"/>
      </w:numPr>
      <w:tabs>
        <w:tab w:val="left" w:pos="426"/>
      </w:tabs>
      <w:ind w:left="357" w:hanging="357"/>
    </w:pPr>
  </w:style>
  <w:style w:type="character" w:customStyle="1" w:styleId="SNM">
    <w:name w:val="SNM"/>
    <w:basedOn w:val="Policepardfaut"/>
    <w:rsid w:val="00BD3D65"/>
    <w:rPr>
      <w:rFonts w:ascii="Tahoma" w:hAnsi="Tahoma"/>
      <w:color w:val="993300"/>
    </w:rPr>
  </w:style>
  <w:style w:type="character" w:customStyle="1" w:styleId="PTL">
    <w:name w:val="PTL"/>
    <w:basedOn w:val="Policepardfaut"/>
    <w:rsid w:val="00A95009"/>
    <w:rPr>
      <w:rFonts w:ascii="Tahoma" w:hAnsi="Tahoma"/>
      <w:b/>
      <w:color w:val="0000FF"/>
    </w:rPr>
  </w:style>
  <w:style w:type="table" w:customStyle="1" w:styleId="TboMRS">
    <w:name w:val="TboMRS"/>
    <w:basedOn w:val="TableauNormal"/>
    <w:rsid w:val="00BD3D65"/>
    <w:pPr>
      <w:spacing w:before="20" w:after="20" w:line="240" w:lineRule="auto"/>
    </w:pPr>
    <w:rPr>
      <w:rFonts w:eastAsia="Times New Roman" w:cs="Times New Roman"/>
      <w:sz w:val="18"/>
      <w:szCs w:val="20"/>
      <w:lang w:eastAsia="fr-FR"/>
    </w:rPr>
    <w:tblPr>
      <w:tblInd w:w="2495" w:type="dxa"/>
      <w:tblBorders>
        <w:top w:val="single" w:sz="6" w:space="0" w:color="999999"/>
        <w:left w:val="single" w:sz="6" w:space="0" w:color="999999"/>
        <w:bottom w:val="single" w:sz="6" w:space="0" w:color="999999"/>
        <w:right w:val="single" w:sz="6" w:space="0" w:color="999999"/>
        <w:insideH w:val="single" w:sz="6" w:space="0" w:color="999999"/>
        <w:insideV w:val="single" w:sz="6" w:space="0" w:color="999999"/>
      </w:tblBorders>
    </w:tblPr>
    <w:trPr>
      <w:cantSplit/>
    </w:trPr>
    <w:tcPr>
      <w:vAlign w:val="center"/>
    </w:tcPr>
    <w:tblStylePr w:type="firstRow">
      <w:pPr>
        <w:wordWrap/>
        <w:spacing w:beforeLines="0" w:before="60" w:beforeAutospacing="0" w:afterLines="0" w:after="60" w:afterAutospacing="0"/>
      </w:pPr>
      <w:rPr>
        <w:rFonts w:ascii="Arial Narrow" w:hAnsi="Arial Narrow"/>
        <w:b w:val="0"/>
        <w:sz w:val="20"/>
      </w:rPr>
      <w:tblPr/>
      <w:tcPr>
        <w:tc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  <w:tl2br w:val="nil"/>
          <w:tr2bl w:val="nil"/>
        </w:tcBorders>
        <w:shd w:val="clear" w:color="auto" w:fill="D9D9D9"/>
      </w:tcPr>
    </w:tblStylePr>
  </w:style>
  <w:style w:type="paragraph" w:customStyle="1" w:styleId="Legende">
    <w:name w:val="Legende"/>
    <w:basedOn w:val="StyleTitresEtiquettes"/>
    <w:rsid w:val="00E80959"/>
    <w:pPr>
      <w:shd w:val="clear" w:color="auto" w:fill="97B8BB"/>
      <w:spacing w:before="80"/>
      <w:jc w:val="center"/>
    </w:pPr>
    <w:rPr>
      <w:b/>
      <w:caps/>
      <w:color w:val="09212C"/>
      <w:sz w:val="15"/>
      <w:szCs w:val="16"/>
    </w:rPr>
  </w:style>
  <w:style w:type="table" w:customStyle="1" w:styleId="FgtMRS">
    <w:name w:val="FgtMRS"/>
    <w:basedOn w:val="TableauNormal"/>
    <w:rsid w:val="00BD3D65"/>
    <w:pPr>
      <w:spacing w:after="0" w:line="240" w:lineRule="auto"/>
    </w:pPr>
    <w:rPr>
      <w:rFonts w:eastAsia="Times New Roman" w:cs="Times New Roman"/>
      <w:szCs w:val="20"/>
      <w:lang w:eastAsia="fr-FR"/>
    </w:rPr>
    <w:tblPr>
      <w:tblInd w:w="113" w:type="dxa"/>
      <w:tblCellMar>
        <w:left w:w="74" w:type="dxa"/>
        <w:right w:w="74" w:type="dxa"/>
      </w:tblCellMar>
    </w:tblPr>
  </w:style>
  <w:style w:type="paragraph" w:styleId="Textedebulles">
    <w:name w:val="Balloon Text"/>
    <w:basedOn w:val="Normal"/>
    <w:link w:val="TextedebullesCar"/>
    <w:semiHidden/>
    <w:rsid w:val="00BD3D65"/>
    <w:rPr>
      <w:rFonts w:cs="Tahoma"/>
      <w:sz w:val="16"/>
      <w:szCs w:val="16"/>
    </w:rPr>
  </w:style>
  <w:style w:type="character" w:customStyle="1" w:styleId="TextedebullesCar">
    <w:name w:val="Texte de bulles Car"/>
    <w:link w:val="Textedebulles"/>
    <w:semiHidden/>
    <w:rsid w:val="00BD3D65"/>
    <w:rPr>
      <w:rFonts w:ascii="Segoe UI" w:eastAsia="Times New Roman" w:hAnsi="Segoe UI" w:cs="Tahoma"/>
      <w:sz w:val="16"/>
      <w:szCs w:val="16"/>
      <w:lang w:eastAsia="fr-FR"/>
    </w:rPr>
  </w:style>
  <w:style w:type="paragraph" w:styleId="Notedebasdepage">
    <w:name w:val="footnote text"/>
    <w:basedOn w:val="Normal"/>
    <w:link w:val="NotedebasdepageCar"/>
    <w:rsid w:val="00BD3D65"/>
    <w:pPr>
      <w:ind w:left="0"/>
    </w:pPr>
    <w:rPr>
      <w:rFonts w:ascii="Arial Narrow" w:hAnsi="Arial Narrow"/>
      <w:sz w:val="16"/>
    </w:rPr>
  </w:style>
  <w:style w:type="character" w:customStyle="1" w:styleId="NotedebasdepageCar">
    <w:name w:val="Note de bas de page Car"/>
    <w:link w:val="Notedebasdepage"/>
    <w:rsid w:val="00BD3D65"/>
    <w:rPr>
      <w:rFonts w:ascii="Arial Narrow" w:eastAsia="Times New Roman" w:hAnsi="Arial Narrow" w:cs="Times New Roman"/>
      <w:sz w:val="16"/>
      <w:szCs w:val="20"/>
      <w:lang w:eastAsia="fr-FR"/>
    </w:rPr>
  </w:style>
  <w:style w:type="character" w:styleId="Appelnotedebasdep">
    <w:name w:val="footnote reference"/>
    <w:basedOn w:val="Policepardfaut"/>
    <w:semiHidden/>
    <w:rsid w:val="00BD3D65"/>
    <w:rPr>
      <w:vertAlign w:val="superscript"/>
    </w:rPr>
  </w:style>
  <w:style w:type="character" w:customStyle="1" w:styleId="ReferenceCar">
    <w:name w:val="Reference Car"/>
    <w:basedOn w:val="Policepardfaut"/>
    <w:link w:val="Reference"/>
    <w:rsid w:val="00CE047D"/>
    <w:rPr>
      <w:rFonts w:ascii="Arial Narrow" w:eastAsia="Times New Roman" w:hAnsi="Arial Narrow" w:cs="Times New Roman"/>
      <w:szCs w:val="20"/>
      <w:lang w:eastAsia="fr-FR"/>
    </w:rPr>
  </w:style>
  <w:style w:type="table" w:styleId="Grilledutableau">
    <w:name w:val="Table Grid"/>
    <w:aliases w:val="ASSENTIO TABLEAU 1,Tableau Inexia,Table long document"/>
    <w:basedOn w:val="TableauNormal"/>
    <w:uiPriority w:val="39"/>
    <w:rsid w:val="00BD3D65"/>
    <w:pPr>
      <w:spacing w:after="0" w:line="240" w:lineRule="auto"/>
      <w:ind w:left="57"/>
    </w:pPr>
    <w:rPr>
      <w:rFonts w:ascii="Cambria" w:eastAsia="Times New Roman" w:hAnsi="Cambria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NumMRS">
    <w:name w:val="ListeNumMRS"/>
    <w:rsid w:val="00BD3D65"/>
    <w:pPr>
      <w:numPr>
        <w:numId w:val="1"/>
      </w:numPr>
    </w:pPr>
  </w:style>
  <w:style w:type="numbering" w:customStyle="1" w:styleId="ListeNumMRS1">
    <w:name w:val="ListeNumMRS1"/>
    <w:rsid w:val="00A95009"/>
  </w:style>
  <w:style w:type="numbering" w:customStyle="1" w:styleId="ListeNumMRS2">
    <w:name w:val="ListeNumMRS2"/>
    <w:rsid w:val="00A95009"/>
  </w:style>
  <w:style w:type="paragraph" w:customStyle="1" w:styleId="N2">
    <w:name w:val="N2"/>
    <w:basedOn w:val="Normal"/>
    <w:qFormat/>
    <w:rsid w:val="00BD3D65"/>
    <w:rPr>
      <w:sz w:val="12"/>
      <w:szCs w:val="12"/>
    </w:rPr>
  </w:style>
  <w:style w:type="character" w:customStyle="1" w:styleId="TextetableauCar">
    <w:name w:val="Texte tableau Car"/>
    <w:basedOn w:val="Policepardfaut"/>
    <w:link w:val="Textetableau"/>
    <w:rsid w:val="00BD3D65"/>
    <w:rPr>
      <w:rFonts w:ascii="Segoe UI" w:eastAsia="Times New Roman" w:hAnsi="Segoe UI" w:cs="Times New Roman"/>
      <w:sz w:val="18"/>
      <w:szCs w:val="24"/>
      <w:lang w:eastAsia="fr-FR"/>
    </w:rPr>
  </w:style>
  <w:style w:type="paragraph" w:customStyle="1" w:styleId="CBI">
    <w:name w:val="CBI"/>
    <w:basedOn w:val="Textetableau"/>
    <w:rsid w:val="00BD3D65"/>
    <w:pPr>
      <w:keepNext/>
      <w:spacing w:before="0" w:after="0"/>
      <w:ind w:left="0" w:right="0"/>
      <w:jc w:val="center"/>
    </w:pPr>
  </w:style>
  <w:style w:type="paragraph" w:customStyle="1" w:styleId="CBIG">
    <w:name w:val="CBI_G"/>
    <w:basedOn w:val="CBI"/>
    <w:rsid w:val="00BD3D65"/>
    <w:pPr>
      <w:jc w:val="left"/>
    </w:pPr>
  </w:style>
  <w:style w:type="paragraph" w:customStyle="1" w:styleId="CBID">
    <w:name w:val="CBI_D"/>
    <w:basedOn w:val="CBI"/>
    <w:rsid w:val="00BD3D65"/>
    <w:pPr>
      <w:jc w:val="right"/>
    </w:pPr>
  </w:style>
  <w:style w:type="character" w:styleId="Lienhypertexte">
    <w:name w:val="Hyperlink"/>
    <w:basedOn w:val="Policepardfaut"/>
    <w:uiPriority w:val="99"/>
    <w:rsid w:val="00BD3D65"/>
    <w:rPr>
      <w:color w:val="0000FF"/>
      <w:u w:val="single"/>
    </w:rPr>
  </w:style>
  <w:style w:type="paragraph" w:styleId="TM6">
    <w:name w:val="toc 6"/>
    <w:basedOn w:val="StyleTitresEtiquettes"/>
    <w:next w:val="Normal"/>
    <w:autoRedefine/>
    <w:uiPriority w:val="39"/>
    <w:rsid w:val="00BD3D65"/>
    <w:pPr>
      <w:ind w:left="1100"/>
    </w:pPr>
  </w:style>
  <w:style w:type="paragraph" w:styleId="TM7">
    <w:name w:val="toc 7"/>
    <w:basedOn w:val="StyleTitresEtiquettes"/>
    <w:next w:val="Normal"/>
    <w:autoRedefine/>
    <w:uiPriority w:val="39"/>
    <w:rsid w:val="00BD3D65"/>
    <w:pPr>
      <w:tabs>
        <w:tab w:val="right" w:leader="dot" w:pos="9072"/>
      </w:tabs>
      <w:ind w:left="96"/>
    </w:pPr>
    <w:rPr>
      <w:rFonts w:ascii="Articulate Light" w:hAnsi="Articulate Light"/>
      <w:b/>
      <w:color w:val="E58E26"/>
    </w:rPr>
  </w:style>
  <w:style w:type="paragraph" w:styleId="TM8">
    <w:name w:val="toc 8"/>
    <w:basedOn w:val="StyleTitresEtiquettes"/>
    <w:next w:val="Normal"/>
    <w:autoRedefine/>
    <w:uiPriority w:val="39"/>
    <w:rsid w:val="00BD3D65"/>
    <w:pPr>
      <w:ind w:left="0"/>
    </w:pPr>
    <w:rPr>
      <w:color w:val="09212C"/>
      <w:sz w:val="20"/>
    </w:rPr>
  </w:style>
  <w:style w:type="paragraph" w:styleId="TM9">
    <w:name w:val="toc 9"/>
    <w:basedOn w:val="Normal"/>
    <w:next w:val="Normal"/>
    <w:autoRedefine/>
    <w:uiPriority w:val="39"/>
    <w:rsid w:val="00BD3D65"/>
    <w:pPr>
      <w:ind w:left="1760"/>
    </w:pPr>
  </w:style>
  <w:style w:type="paragraph" w:customStyle="1" w:styleId="Bloc">
    <w:name w:val="Bloc"/>
    <w:basedOn w:val="Normal"/>
    <w:rsid w:val="00BD3D65"/>
    <w:pPr>
      <w:ind w:left="0"/>
    </w:pPr>
    <w:rPr>
      <w:rFonts w:ascii="Arial Narrow" w:eastAsia="MS Mincho" w:hAnsi="Arial Narrow"/>
      <w:vanish/>
      <w:color w:val="061820" w:themeColor="accent1" w:themeShade="BF"/>
      <w:szCs w:val="22"/>
    </w:rPr>
  </w:style>
  <w:style w:type="paragraph" w:customStyle="1" w:styleId="TTNumq">
    <w:name w:val="TT_Numq"/>
    <w:basedOn w:val="Textetableau"/>
    <w:rsid w:val="00BD3D65"/>
    <w:pPr>
      <w:ind w:right="113"/>
      <w:jc w:val="right"/>
    </w:pPr>
  </w:style>
  <w:style w:type="paragraph" w:customStyle="1" w:styleId="2Lignes">
    <w:name w:val="2Lignes"/>
    <w:basedOn w:val="Normal"/>
    <w:rsid w:val="00BD3D65"/>
    <w:pPr>
      <w:spacing w:before="240"/>
      <w:ind w:right="-57"/>
      <w:jc w:val="both"/>
    </w:pPr>
    <w:rPr>
      <w:szCs w:val="24"/>
    </w:rPr>
  </w:style>
  <w:style w:type="table" w:styleId="Grilleclaire-Accent3">
    <w:name w:val="Light Grid Accent 3"/>
    <w:basedOn w:val="TableauNormal"/>
    <w:rsid w:val="00BD3D65"/>
    <w:pPr>
      <w:spacing w:after="0" w:line="240" w:lineRule="auto"/>
    </w:pPr>
    <w:rPr>
      <w:rFonts w:ascii="Calibri" w:eastAsia="MS Mincho" w:hAnsi="Calibri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Trameclaire-Accent1">
    <w:name w:val="Light Shading Accent 1"/>
    <w:basedOn w:val="TableauNormal"/>
    <w:rsid w:val="00BD3D65"/>
    <w:pPr>
      <w:spacing w:after="0" w:line="240" w:lineRule="auto"/>
    </w:pPr>
    <w:rPr>
      <w:rFonts w:ascii="Calibri" w:eastAsia="MS Mincho" w:hAnsi="Calibri" w:cs="Times New Roman"/>
      <w:color w:val="000000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FBFBF"/>
        <w:bottom w:val="single" w:sz="8" w:space="0" w:color="BFBFBF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TexteMRS">
    <w:name w:val="Texte MRS"/>
    <w:rsid w:val="00A95009"/>
    <w:pPr>
      <w:spacing w:after="0" w:line="240" w:lineRule="auto"/>
      <w:ind w:right="-57"/>
      <w:jc w:val="both"/>
    </w:pPr>
    <w:rPr>
      <w:rFonts w:ascii="Ebrima" w:eastAsia="Times New Roman" w:hAnsi="Ebrima" w:cs="Times New Roman"/>
      <w:sz w:val="18"/>
      <w:szCs w:val="24"/>
      <w:lang w:eastAsia="fr-FR"/>
    </w:rPr>
  </w:style>
  <w:style w:type="paragraph" w:styleId="Notedefin">
    <w:name w:val="endnote text"/>
    <w:basedOn w:val="Normal"/>
    <w:link w:val="NotedefinCar"/>
    <w:unhideWhenUsed/>
    <w:rsid w:val="00BD3D65"/>
  </w:style>
  <w:style w:type="character" w:customStyle="1" w:styleId="NotedefinCar">
    <w:name w:val="Note de fin Car"/>
    <w:basedOn w:val="Policepardfaut"/>
    <w:link w:val="Notedefin"/>
    <w:rsid w:val="00BD3D65"/>
    <w:rPr>
      <w:rFonts w:ascii="Segoe UI" w:eastAsia="Times New Roman" w:hAnsi="Segoe UI" w:cs="Times New Roman"/>
      <w:szCs w:val="20"/>
      <w:lang w:eastAsia="fr-FR"/>
    </w:rPr>
  </w:style>
  <w:style w:type="character" w:styleId="Appeldenotedefin">
    <w:name w:val="endnote reference"/>
    <w:basedOn w:val="Policepardfaut"/>
    <w:unhideWhenUsed/>
    <w:rsid w:val="00BD3D65"/>
    <w:rPr>
      <w:vertAlign w:val="superscript"/>
    </w:rPr>
  </w:style>
  <w:style w:type="character" w:styleId="Accentuation">
    <w:name w:val="Emphasis"/>
    <w:rsid w:val="00BD3D65"/>
    <w:rPr>
      <w:i/>
      <w:iCs/>
    </w:rPr>
  </w:style>
  <w:style w:type="numbering" w:customStyle="1" w:styleId="Aucuneliste1">
    <w:name w:val="Aucune liste1"/>
    <w:next w:val="Aucuneliste"/>
    <w:uiPriority w:val="99"/>
    <w:semiHidden/>
    <w:unhideWhenUsed/>
    <w:rsid w:val="00A95009"/>
  </w:style>
  <w:style w:type="numbering" w:customStyle="1" w:styleId="ListeNumMRS11">
    <w:name w:val="ListeNumMRS11"/>
    <w:rsid w:val="00A95009"/>
  </w:style>
  <w:style w:type="numbering" w:customStyle="1" w:styleId="ListeNumMRS21">
    <w:name w:val="ListeNumMRS21"/>
    <w:rsid w:val="00A95009"/>
  </w:style>
  <w:style w:type="paragraph" w:customStyle="1" w:styleId="Module2">
    <w:name w:val="Module2"/>
    <w:basedOn w:val="Titre2"/>
    <w:link w:val="Module2Car"/>
    <w:rsid w:val="00BD3D65"/>
    <w:pPr>
      <w:numPr>
        <w:ilvl w:val="0"/>
        <w:numId w:val="0"/>
      </w:numPr>
      <w:pBdr>
        <w:bottom w:val="single" w:sz="8" w:space="1" w:color="09212C"/>
      </w:pBdr>
      <w:outlineLvl w:val="9"/>
    </w:pPr>
    <w:rPr>
      <w:b w:val="0"/>
      <w:color w:val="09212C"/>
      <w:sz w:val="28"/>
    </w:rPr>
  </w:style>
  <w:style w:type="character" w:customStyle="1" w:styleId="Module2Car">
    <w:name w:val="Module2 Car"/>
    <w:link w:val="Module2"/>
    <w:rsid w:val="00BD3D65"/>
    <w:rPr>
      <w:rFonts w:ascii="Segoe UI" w:eastAsia="Times New Roman" w:hAnsi="Segoe UI" w:cs="Arial"/>
      <w:caps/>
      <w:color w:val="09212C"/>
      <w:sz w:val="28"/>
      <w:szCs w:val="20"/>
      <w:lang w:eastAsia="fr-FR"/>
    </w:rPr>
  </w:style>
  <w:style w:type="paragraph" w:styleId="NormalWeb">
    <w:name w:val="Normal (Web)"/>
    <w:basedOn w:val="Normal"/>
    <w:uiPriority w:val="99"/>
    <w:unhideWhenUsed/>
    <w:rsid w:val="00A95009"/>
    <w:pPr>
      <w:spacing w:before="100" w:beforeAutospacing="1" w:after="119"/>
    </w:pPr>
    <w:rPr>
      <w:sz w:val="24"/>
    </w:rPr>
  </w:style>
  <w:style w:type="paragraph" w:styleId="Paragraphedeliste">
    <w:name w:val="List Paragraph"/>
    <w:basedOn w:val="Normal"/>
    <w:uiPriority w:val="34"/>
    <w:qFormat/>
    <w:rsid w:val="00654827"/>
    <w:pPr>
      <w:ind w:left="720"/>
      <w:contextualSpacing/>
    </w:pPr>
  </w:style>
  <w:style w:type="numbering" w:customStyle="1" w:styleId="PuceEiffage">
    <w:name w:val="Puce Eiffage"/>
    <w:basedOn w:val="Aucuneliste"/>
    <w:rsid w:val="00A95009"/>
    <w:pPr>
      <w:numPr>
        <w:numId w:val="2"/>
      </w:numPr>
    </w:pPr>
  </w:style>
  <w:style w:type="character" w:styleId="Rfrencelgre">
    <w:name w:val="Subtle Reference"/>
    <w:rsid w:val="00A95009"/>
    <w:rPr>
      <w:smallCaps/>
      <w:color w:val="C0504D"/>
      <w:u w:val="single"/>
    </w:rPr>
  </w:style>
  <w:style w:type="numbering" w:customStyle="1" w:styleId="StyleListedocumentEIFFAGE1">
    <w:name w:val="Style Liste document EIFFAGE 1"/>
    <w:uiPriority w:val="99"/>
    <w:rsid w:val="00A95009"/>
    <w:pPr>
      <w:numPr>
        <w:numId w:val="3"/>
      </w:numPr>
    </w:pPr>
  </w:style>
  <w:style w:type="character" w:styleId="Titredulivre">
    <w:name w:val="Book Title"/>
    <w:rsid w:val="00A95009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D3D65"/>
    <w:pPr>
      <w:keepLines/>
      <w:pageBreakBefore w:val="0"/>
      <w:spacing w:before="480" w:after="0" w:line="276" w:lineRule="auto"/>
      <w:outlineLvl w:val="9"/>
    </w:pPr>
    <w:rPr>
      <w:rFonts w:asciiTheme="majorHAnsi" w:eastAsiaTheme="majorEastAsia" w:hAnsiTheme="majorHAnsi" w:cstheme="majorBidi"/>
      <w:bCs w:val="0"/>
      <w:color w:val="061820" w:themeColor="accent1" w:themeShade="BF"/>
      <w:szCs w:val="28"/>
    </w:rPr>
  </w:style>
  <w:style w:type="character" w:customStyle="1" w:styleId="PTL1">
    <w:name w:val="PTL1"/>
    <w:basedOn w:val="Policepardfaut"/>
    <w:rsid w:val="00A95009"/>
    <w:rPr>
      <w:b/>
      <w:color w:val="0000FF"/>
    </w:rPr>
  </w:style>
  <w:style w:type="character" w:customStyle="1" w:styleId="PTL2">
    <w:name w:val="PTL2"/>
    <w:basedOn w:val="Policepardfaut"/>
    <w:rsid w:val="00A95009"/>
    <w:rPr>
      <w:b/>
      <w:color w:val="FF6600"/>
    </w:rPr>
  </w:style>
  <w:style w:type="character" w:customStyle="1" w:styleId="PTL3">
    <w:name w:val="PTL3"/>
    <w:basedOn w:val="Policepardfaut"/>
    <w:rsid w:val="00A95009"/>
    <w:rPr>
      <w:b/>
      <w:color w:val="FF0000"/>
    </w:rPr>
  </w:style>
  <w:style w:type="paragraph" w:styleId="Commentaire">
    <w:name w:val="annotation text"/>
    <w:basedOn w:val="Normal"/>
    <w:link w:val="CommentaireCar"/>
    <w:uiPriority w:val="99"/>
    <w:unhideWhenUsed/>
    <w:rsid w:val="00BD3D65"/>
    <w:rPr>
      <w:rFonts w:ascii="Bebas Neue Regular" w:eastAsiaTheme="minorHAnsi" w:hAnsi="Bebas Neue Regular" w:cs="Arial"/>
      <w:color w:val="1B5582"/>
      <w:sz w:val="48"/>
      <w:szCs w:val="48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BD3D65"/>
    <w:rPr>
      <w:rFonts w:ascii="Bebas Neue Regular" w:hAnsi="Bebas Neue Regular" w:cs="Arial"/>
      <w:color w:val="1B5582"/>
      <w:sz w:val="48"/>
      <w:szCs w:val="48"/>
    </w:rPr>
  </w:style>
  <w:style w:type="character" w:customStyle="1" w:styleId="SommaireCar">
    <w:name w:val="Sommaire Car"/>
    <w:basedOn w:val="Policepardfaut"/>
    <w:link w:val="Sommaire"/>
    <w:rsid w:val="00BD3D65"/>
    <w:rPr>
      <w:rFonts w:ascii="Segoe UI" w:eastAsia="Times New Roman" w:hAnsi="Segoe UI" w:cs="Arial"/>
      <w:bCs/>
      <w:color w:val="09212C"/>
      <w:sz w:val="28"/>
      <w:szCs w:val="32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BD3D65"/>
    <w:rPr>
      <w:rFonts w:asciiTheme="majorHAnsi" w:hAnsiTheme="majorHAnsi"/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BD3D65"/>
    <w:rPr>
      <w:rFonts w:asciiTheme="majorHAnsi" w:hAnsiTheme="majorHAnsi" w:cs="Arial"/>
      <w:b/>
      <w:bCs/>
      <w:color w:val="1B5582"/>
      <w:sz w:val="48"/>
      <w:szCs w:val="48"/>
    </w:rPr>
  </w:style>
  <w:style w:type="paragraph" w:customStyle="1" w:styleId="Annexes">
    <w:name w:val="Annexes"/>
    <w:basedOn w:val="StyleTitresEtiquettes"/>
    <w:qFormat/>
    <w:rsid w:val="00BD3D65"/>
    <w:pPr>
      <w:tabs>
        <w:tab w:val="left" w:pos="1985"/>
      </w:tabs>
      <w:spacing w:after="300"/>
    </w:pPr>
    <w:rPr>
      <w:b/>
      <w:caps/>
      <w:color w:val="09212C"/>
      <w:sz w:val="28"/>
      <w:szCs w:val="40"/>
    </w:rPr>
  </w:style>
  <w:style w:type="character" w:styleId="Lienhypertextesuivivisit">
    <w:name w:val="FollowedHyperlink"/>
    <w:basedOn w:val="Policepardfaut"/>
    <w:semiHidden/>
    <w:unhideWhenUsed/>
    <w:rsid w:val="00BD3D65"/>
    <w:rPr>
      <w:color w:val="09212C" w:themeColor="followedHyperlink"/>
      <w:u w:val="single"/>
    </w:rPr>
  </w:style>
  <w:style w:type="paragraph" w:customStyle="1" w:styleId="En-ttetableau2">
    <w:name w:val="En-tête tableau 2"/>
    <w:basedOn w:val="En-ttetableau"/>
    <w:link w:val="En-ttetableau2Car"/>
    <w:qFormat/>
    <w:rsid w:val="00BD3D65"/>
    <w:rPr>
      <w:color w:val="00617E"/>
    </w:rPr>
  </w:style>
  <w:style w:type="paragraph" w:styleId="Tabledesillustrations">
    <w:name w:val="table of figures"/>
    <w:basedOn w:val="StyleTitresEtiquettes"/>
    <w:next w:val="Normal"/>
    <w:uiPriority w:val="99"/>
    <w:unhideWhenUsed/>
    <w:rsid w:val="00BD3D65"/>
    <w:pPr>
      <w:tabs>
        <w:tab w:val="right" w:leader="dot" w:pos="9072"/>
      </w:tabs>
      <w:ind w:left="0"/>
    </w:pPr>
    <w:rPr>
      <w:color w:val="09212C"/>
      <w:sz w:val="20"/>
    </w:rPr>
  </w:style>
  <w:style w:type="paragraph" w:styleId="Corpsdetexte">
    <w:name w:val="Body Text"/>
    <w:aliases w:val="Texte fragment"/>
    <w:basedOn w:val="Normal"/>
    <w:link w:val="CorpsdetexteCar"/>
    <w:unhideWhenUsed/>
    <w:qFormat/>
    <w:rsid w:val="00BD3D65"/>
    <w:pPr>
      <w:spacing w:before="120"/>
      <w:ind w:left="0" w:right="-57"/>
      <w:jc w:val="both"/>
    </w:pPr>
    <w:rPr>
      <w:sz w:val="20"/>
      <w:szCs w:val="24"/>
    </w:rPr>
  </w:style>
  <w:style w:type="character" w:customStyle="1" w:styleId="CorpsdetexteCar">
    <w:name w:val="Corps de texte Car"/>
    <w:aliases w:val="Texte fragment Car"/>
    <w:basedOn w:val="Policepardfaut"/>
    <w:link w:val="Corpsdetexte"/>
    <w:rsid w:val="00BD3D65"/>
    <w:rPr>
      <w:rFonts w:ascii="Segoe UI" w:eastAsia="Times New Roman" w:hAnsi="Segoe UI" w:cs="Times New Roman"/>
      <w:sz w:val="20"/>
      <w:szCs w:val="24"/>
      <w:lang w:eastAsia="fr-FR"/>
    </w:rPr>
  </w:style>
  <w:style w:type="numbering" w:styleId="111111">
    <w:name w:val="Outline List 2"/>
    <w:basedOn w:val="Aucuneliste"/>
    <w:semiHidden/>
    <w:unhideWhenUsed/>
    <w:rsid w:val="00654827"/>
    <w:pPr>
      <w:numPr>
        <w:numId w:val="4"/>
      </w:numPr>
    </w:pPr>
  </w:style>
  <w:style w:type="numbering" w:styleId="1ai">
    <w:name w:val="Outline List 1"/>
    <w:basedOn w:val="Aucuneliste"/>
    <w:semiHidden/>
    <w:unhideWhenUsed/>
    <w:rsid w:val="00654827"/>
    <w:pPr>
      <w:numPr>
        <w:numId w:val="5"/>
      </w:numPr>
    </w:pPr>
  </w:style>
  <w:style w:type="character" w:styleId="Accentuationintense">
    <w:name w:val="Intense Emphasis"/>
    <w:basedOn w:val="Policepardfaut"/>
    <w:uiPriority w:val="21"/>
    <w:rsid w:val="00654827"/>
    <w:rPr>
      <w:i/>
      <w:iCs/>
      <w:color w:val="09212C" w:themeColor="accent1"/>
    </w:rPr>
  </w:style>
  <w:style w:type="character" w:styleId="Accentuationlgre">
    <w:name w:val="Subtle Emphasis"/>
    <w:basedOn w:val="Policepardfaut"/>
    <w:uiPriority w:val="19"/>
    <w:rsid w:val="00654827"/>
    <w:rPr>
      <w:i/>
      <w:iCs/>
      <w:color w:val="404040" w:themeColor="text1" w:themeTint="BF"/>
    </w:rPr>
  </w:style>
  <w:style w:type="character" w:styleId="AcronymeHTML">
    <w:name w:val="HTML Acronym"/>
    <w:basedOn w:val="Policepardfaut"/>
    <w:semiHidden/>
    <w:unhideWhenUsed/>
    <w:rsid w:val="00654827"/>
  </w:style>
  <w:style w:type="paragraph" w:styleId="Adressedestinataire">
    <w:name w:val="envelope address"/>
    <w:basedOn w:val="Normal"/>
    <w:semiHidden/>
    <w:unhideWhenUsed/>
    <w:rsid w:val="00654827"/>
    <w:pPr>
      <w:framePr w:w="7938" w:h="1985" w:hRule="exact" w:hSpace="141" w:wrap="auto" w:hAnchor="page" w:xAlign="center" w:yAlign="bottom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semiHidden/>
    <w:unhideWhenUsed/>
    <w:rsid w:val="00654827"/>
    <w:rPr>
      <w:rFonts w:asciiTheme="majorHAnsi" w:eastAsiaTheme="majorEastAsia" w:hAnsiTheme="majorHAnsi" w:cstheme="majorBidi"/>
      <w:sz w:val="20"/>
    </w:rPr>
  </w:style>
  <w:style w:type="paragraph" w:styleId="AdresseHTML">
    <w:name w:val="HTML Address"/>
    <w:basedOn w:val="Normal"/>
    <w:link w:val="AdresseHTMLCar"/>
    <w:semiHidden/>
    <w:unhideWhenUsed/>
    <w:rsid w:val="00654827"/>
    <w:rPr>
      <w:i/>
      <w:iCs/>
    </w:rPr>
  </w:style>
  <w:style w:type="character" w:customStyle="1" w:styleId="AdresseHTMLCar">
    <w:name w:val="Adresse HTML Car"/>
    <w:basedOn w:val="Policepardfaut"/>
    <w:link w:val="AdresseHTML"/>
    <w:semiHidden/>
    <w:rsid w:val="00654827"/>
    <w:rPr>
      <w:rFonts w:ascii="Arial" w:eastAsia="Times New Roman" w:hAnsi="Arial" w:cs="Times New Roman"/>
      <w:i/>
      <w:iCs/>
      <w:szCs w:val="20"/>
      <w:lang w:eastAsia="fr-FR"/>
    </w:rPr>
  </w:style>
  <w:style w:type="numbering" w:styleId="ArticleSection">
    <w:name w:val="Outline List 3"/>
    <w:basedOn w:val="Aucuneliste"/>
    <w:semiHidden/>
    <w:unhideWhenUsed/>
    <w:rsid w:val="00654827"/>
    <w:pPr>
      <w:numPr>
        <w:numId w:val="6"/>
      </w:numPr>
    </w:pPr>
  </w:style>
  <w:style w:type="paragraph" w:styleId="Bibliographie">
    <w:name w:val="Bibliography"/>
    <w:basedOn w:val="Normal"/>
    <w:next w:val="Normal"/>
    <w:uiPriority w:val="37"/>
    <w:semiHidden/>
    <w:unhideWhenUsed/>
    <w:rsid w:val="00654827"/>
  </w:style>
  <w:style w:type="paragraph" w:styleId="Citation">
    <w:name w:val="Quote"/>
    <w:basedOn w:val="Normal"/>
    <w:next w:val="Normal"/>
    <w:link w:val="CitationCar"/>
    <w:uiPriority w:val="29"/>
    <w:rsid w:val="0065482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4827"/>
    <w:rPr>
      <w:rFonts w:ascii="Arial" w:eastAsia="Times New Roman" w:hAnsi="Arial" w:cs="Times New Roman"/>
      <w:i/>
      <w:iCs/>
      <w:color w:val="404040" w:themeColor="text1" w:themeTint="BF"/>
      <w:szCs w:val="20"/>
      <w:lang w:eastAsia="fr-FR"/>
    </w:rPr>
  </w:style>
  <w:style w:type="character" w:styleId="CitationHTML">
    <w:name w:val="HTML Cite"/>
    <w:basedOn w:val="Policepardfaut"/>
    <w:semiHidden/>
    <w:unhideWhenUsed/>
    <w:rsid w:val="00654827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rsid w:val="00654827"/>
    <w:pPr>
      <w:pBdr>
        <w:top w:val="single" w:sz="4" w:space="10" w:color="09212C" w:themeColor="accent1"/>
        <w:bottom w:val="single" w:sz="4" w:space="10" w:color="09212C" w:themeColor="accent1"/>
      </w:pBdr>
      <w:spacing w:before="360" w:after="360"/>
      <w:ind w:left="864" w:right="864"/>
      <w:jc w:val="center"/>
    </w:pPr>
    <w:rPr>
      <w:i/>
      <w:iCs/>
      <w:color w:val="09212C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4827"/>
    <w:rPr>
      <w:rFonts w:ascii="Arial" w:eastAsia="Times New Roman" w:hAnsi="Arial" w:cs="Times New Roman"/>
      <w:i/>
      <w:iCs/>
      <w:color w:val="09212C" w:themeColor="accent1"/>
      <w:szCs w:val="20"/>
      <w:lang w:eastAsia="fr-FR"/>
    </w:rPr>
  </w:style>
  <w:style w:type="character" w:styleId="ClavierHTML">
    <w:name w:val="HTML Keyboard"/>
    <w:basedOn w:val="Policepardfaut"/>
    <w:semiHidden/>
    <w:unhideWhenUsed/>
    <w:rsid w:val="00654827"/>
    <w:rPr>
      <w:rFonts w:ascii="Consolas" w:hAnsi="Consolas"/>
      <w:sz w:val="20"/>
      <w:szCs w:val="20"/>
    </w:rPr>
  </w:style>
  <w:style w:type="character" w:styleId="CodeHTML">
    <w:name w:val="HTML Code"/>
    <w:basedOn w:val="Policepardfaut"/>
    <w:semiHidden/>
    <w:unhideWhenUsed/>
    <w:rsid w:val="00654827"/>
    <w:rPr>
      <w:rFonts w:ascii="Consolas" w:hAnsi="Consolas"/>
      <w:sz w:val="20"/>
      <w:szCs w:val="20"/>
    </w:rPr>
  </w:style>
  <w:style w:type="table" w:styleId="Colonnesdetableau1">
    <w:name w:val="Table Columns 1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Corpsdetexte2">
    <w:name w:val="Body Text 2"/>
    <w:basedOn w:val="Normal"/>
    <w:link w:val="Corpsdetexte2Car"/>
    <w:semiHidden/>
    <w:unhideWhenUsed/>
    <w:qFormat/>
    <w:rsid w:val="00654827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semiHidden/>
    <w:rsid w:val="00654827"/>
    <w:rPr>
      <w:rFonts w:ascii="Arial" w:eastAsia="Times New Roman" w:hAnsi="Arial" w:cs="Times New Roman"/>
      <w:szCs w:val="20"/>
      <w:lang w:eastAsia="fr-FR"/>
    </w:rPr>
  </w:style>
  <w:style w:type="paragraph" w:styleId="Corpsdetexte3">
    <w:name w:val="Body Text 3"/>
    <w:basedOn w:val="Normal"/>
    <w:link w:val="Corpsdetexte3Car"/>
    <w:semiHidden/>
    <w:unhideWhenUsed/>
    <w:qFormat/>
    <w:rsid w:val="00654827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semiHidden/>
    <w:rsid w:val="00654827"/>
    <w:rPr>
      <w:rFonts w:ascii="Arial" w:eastAsia="Times New Roman" w:hAnsi="Arial" w:cs="Times New Roman"/>
      <w:sz w:val="16"/>
      <w:szCs w:val="16"/>
      <w:lang w:eastAsia="fr-FR"/>
    </w:rPr>
  </w:style>
  <w:style w:type="paragraph" w:styleId="Date">
    <w:name w:val="Date"/>
    <w:basedOn w:val="Normal"/>
    <w:next w:val="Normal"/>
    <w:link w:val="DateCar"/>
    <w:rsid w:val="00654827"/>
  </w:style>
  <w:style w:type="character" w:customStyle="1" w:styleId="DateCar">
    <w:name w:val="Date Car"/>
    <w:basedOn w:val="Policepardfaut"/>
    <w:link w:val="Date"/>
    <w:rsid w:val="00654827"/>
    <w:rPr>
      <w:rFonts w:ascii="Arial" w:eastAsia="Times New Roman" w:hAnsi="Arial" w:cs="Times New Roman"/>
      <w:szCs w:val="20"/>
      <w:lang w:eastAsia="fr-FR"/>
    </w:rPr>
  </w:style>
  <w:style w:type="character" w:styleId="DfinitionHTML">
    <w:name w:val="HTML Definition"/>
    <w:basedOn w:val="Policepardfaut"/>
    <w:semiHidden/>
    <w:unhideWhenUsed/>
    <w:rsid w:val="00654827"/>
    <w:rPr>
      <w:i/>
      <w:iCs/>
    </w:rPr>
  </w:style>
  <w:style w:type="table" w:styleId="Effetsdetableau3D1">
    <w:name w:val="Table 3D effects 1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lev">
    <w:name w:val="Strong"/>
    <w:basedOn w:val="Policepardfaut"/>
    <w:rsid w:val="00654827"/>
    <w:rPr>
      <w:b/>
      <w:bCs/>
    </w:rPr>
  </w:style>
  <w:style w:type="paragraph" w:styleId="En-ttedemessage">
    <w:name w:val="Message Header"/>
    <w:basedOn w:val="Normal"/>
    <w:link w:val="En-ttedemessageCar"/>
    <w:semiHidden/>
    <w:unhideWhenUsed/>
    <w:qFormat/>
    <w:rsid w:val="0065482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semiHidden/>
    <w:rsid w:val="00654827"/>
    <w:rPr>
      <w:rFonts w:asciiTheme="majorHAnsi" w:eastAsiaTheme="majorEastAsia" w:hAnsiTheme="majorHAnsi" w:cstheme="majorBidi"/>
      <w:sz w:val="24"/>
      <w:szCs w:val="24"/>
      <w:shd w:val="pct20" w:color="auto" w:fill="auto"/>
      <w:lang w:eastAsia="fr-FR"/>
    </w:rPr>
  </w:style>
  <w:style w:type="character" w:styleId="ExempleHTML">
    <w:name w:val="HTML Sample"/>
    <w:basedOn w:val="Policepardfaut"/>
    <w:semiHidden/>
    <w:unhideWhenUsed/>
    <w:rsid w:val="00654827"/>
    <w:rPr>
      <w:rFonts w:ascii="Consolas" w:hAnsi="Consolas"/>
      <w:sz w:val="24"/>
      <w:szCs w:val="24"/>
    </w:rPr>
  </w:style>
  <w:style w:type="paragraph" w:styleId="Explorateurdedocuments">
    <w:name w:val="Document Map"/>
    <w:basedOn w:val="Normal"/>
    <w:link w:val="ExplorateurdedocumentsCar"/>
    <w:semiHidden/>
    <w:unhideWhenUsed/>
    <w:rsid w:val="00654827"/>
    <w:rPr>
      <w:rFonts w:cs="Segoe UI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semiHidden/>
    <w:rsid w:val="00654827"/>
    <w:rPr>
      <w:rFonts w:ascii="Segoe UI" w:eastAsia="Times New Roman" w:hAnsi="Segoe UI" w:cs="Segoe UI"/>
      <w:sz w:val="16"/>
      <w:szCs w:val="16"/>
      <w:lang w:eastAsia="fr-FR"/>
    </w:rPr>
  </w:style>
  <w:style w:type="paragraph" w:styleId="Formuledepolitesse">
    <w:name w:val="Closing"/>
    <w:basedOn w:val="Normal"/>
    <w:link w:val="FormuledepolitesseCar"/>
    <w:semiHidden/>
    <w:unhideWhenUsed/>
    <w:rsid w:val="00654827"/>
    <w:pPr>
      <w:ind w:left="4252"/>
    </w:pPr>
  </w:style>
  <w:style w:type="character" w:customStyle="1" w:styleId="FormuledepolitesseCar">
    <w:name w:val="Formule de politesse Car"/>
    <w:basedOn w:val="Policepardfaut"/>
    <w:link w:val="Formuledepolitesse"/>
    <w:semiHidden/>
    <w:rsid w:val="00654827"/>
    <w:rPr>
      <w:rFonts w:ascii="Arial" w:eastAsia="Times New Roman" w:hAnsi="Arial" w:cs="Times New Roman"/>
      <w:szCs w:val="20"/>
      <w:lang w:eastAsia="fr-FR"/>
    </w:rPr>
  </w:style>
  <w:style w:type="table" w:styleId="Grilleclaire">
    <w:name w:val="Light Grid"/>
    <w:basedOn w:val="TableauNormal"/>
    <w:uiPriority w:val="6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9212C" w:themeColor="accent1"/>
        <w:left w:val="single" w:sz="8" w:space="0" w:color="09212C" w:themeColor="accent1"/>
        <w:bottom w:val="single" w:sz="8" w:space="0" w:color="09212C" w:themeColor="accent1"/>
        <w:right w:val="single" w:sz="8" w:space="0" w:color="09212C" w:themeColor="accent1"/>
        <w:insideH w:val="single" w:sz="8" w:space="0" w:color="09212C" w:themeColor="accent1"/>
        <w:insideV w:val="single" w:sz="8" w:space="0" w:color="09212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212C" w:themeColor="accent1"/>
          <w:left w:val="single" w:sz="8" w:space="0" w:color="09212C" w:themeColor="accent1"/>
          <w:bottom w:val="single" w:sz="18" w:space="0" w:color="09212C" w:themeColor="accent1"/>
          <w:right w:val="single" w:sz="8" w:space="0" w:color="09212C" w:themeColor="accent1"/>
          <w:insideH w:val="nil"/>
          <w:insideV w:val="single" w:sz="8" w:space="0" w:color="09212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212C" w:themeColor="accent1"/>
          <w:left w:val="single" w:sz="8" w:space="0" w:color="09212C" w:themeColor="accent1"/>
          <w:bottom w:val="single" w:sz="8" w:space="0" w:color="09212C" w:themeColor="accent1"/>
          <w:right w:val="single" w:sz="8" w:space="0" w:color="09212C" w:themeColor="accent1"/>
          <w:insideH w:val="nil"/>
          <w:insideV w:val="single" w:sz="8" w:space="0" w:color="09212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212C" w:themeColor="accent1"/>
          <w:left w:val="single" w:sz="8" w:space="0" w:color="09212C" w:themeColor="accent1"/>
          <w:bottom w:val="single" w:sz="8" w:space="0" w:color="09212C" w:themeColor="accent1"/>
          <w:right w:val="single" w:sz="8" w:space="0" w:color="09212C" w:themeColor="accent1"/>
        </w:tcBorders>
      </w:tcPr>
    </w:tblStylePr>
    <w:tblStylePr w:type="band1Vert">
      <w:tblPr/>
      <w:tcPr>
        <w:tcBorders>
          <w:top w:val="single" w:sz="8" w:space="0" w:color="09212C" w:themeColor="accent1"/>
          <w:left w:val="single" w:sz="8" w:space="0" w:color="09212C" w:themeColor="accent1"/>
          <w:bottom w:val="single" w:sz="8" w:space="0" w:color="09212C" w:themeColor="accent1"/>
          <w:right w:val="single" w:sz="8" w:space="0" w:color="09212C" w:themeColor="accent1"/>
        </w:tcBorders>
        <w:shd w:val="clear" w:color="auto" w:fill="A1D4EB" w:themeFill="accent1" w:themeFillTint="3F"/>
      </w:tcPr>
    </w:tblStylePr>
    <w:tblStylePr w:type="band1Horz">
      <w:tblPr/>
      <w:tcPr>
        <w:tcBorders>
          <w:top w:val="single" w:sz="8" w:space="0" w:color="09212C" w:themeColor="accent1"/>
          <w:left w:val="single" w:sz="8" w:space="0" w:color="09212C" w:themeColor="accent1"/>
          <w:bottom w:val="single" w:sz="8" w:space="0" w:color="09212C" w:themeColor="accent1"/>
          <w:right w:val="single" w:sz="8" w:space="0" w:color="09212C" w:themeColor="accent1"/>
          <w:insideV w:val="single" w:sz="8" w:space="0" w:color="09212C" w:themeColor="accent1"/>
        </w:tcBorders>
        <w:shd w:val="clear" w:color="auto" w:fill="A1D4EB" w:themeFill="accent1" w:themeFillTint="3F"/>
      </w:tcPr>
    </w:tblStylePr>
    <w:tblStylePr w:type="band2Horz">
      <w:tblPr/>
      <w:tcPr>
        <w:tcBorders>
          <w:top w:val="single" w:sz="8" w:space="0" w:color="09212C" w:themeColor="accent1"/>
          <w:left w:val="single" w:sz="8" w:space="0" w:color="09212C" w:themeColor="accent1"/>
          <w:bottom w:val="single" w:sz="8" w:space="0" w:color="09212C" w:themeColor="accent1"/>
          <w:right w:val="single" w:sz="8" w:space="0" w:color="09212C" w:themeColor="accent1"/>
          <w:insideV w:val="single" w:sz="8" w:space="0" w:color="09212C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ABC100" w:themeColor="accent2"/>
        <w:left w:val="single" w:sz="8" w:space="0" w:color="ABC100" w:themeColor="accent2"/>
        <w:bottom w:val="single" w:sz="8" w:space="0" w:color="ABC100" w:themeColor="accent2"/>
        <w:right w:val="single" w:sz="8" w:space="0" w:color="ABC100" w:themeColor="accent2"/>
        <w:insideH w:val="single" w:sz="8" w:space="0" w:color="ABC100" w:themeColor="accent2"/>
        <w:insideV w:val="single" w:sz="8" w:space="0" w:color="ABC1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BC100" w:themeColor="accent2"/>
          <w:left w:val="single" w:sz="8" w:space="0" w:color="ABC100" w:themeColor="accent2"/>
          <w:bottom w:val="single" w:sz="18" w:space="0" w:color="ABC100" w:themeColor="accent2"/>
          <w:right w:val="single" w:sz="8" w:space="0" w:color="ABC100" w:themeColor="accent2"/>
          <w:insideH w:val="nil"/>
          <w:insideV w:val="single" w:sz="8" w:space="0" w:color="ABC1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BC100" w:themeColor="accent2"/>
          <w:left w:val="single" w:sz="8" w:space="0" w:color="ABC100" w:themeColor="accent2"/>
          <w:bottom w:val="single" w:sz="8" w:space="0" w:color="ABC100" w:themeColor="accent2"/>
          <w:right w:val="single" w:sz="8" w:space="0" w:color="ABC100" w:themeColor="accent2"/>
          <w:insideH w:val="nil"/>
          <w:insideV w:val="single" w:sz="8" w:space="0" w:color="ABC1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BC100" w:themeColor="accent2"/>
          <w:left w:val="single" w:sz="8" w:space="0" w:color="ABC100" w:themeColor="accent2"/>
          <w:bottom w:val="single" w:sz="8" w:space="0" w:color="ABC100" w:themeColor="accent2"/>
          <w:right w:val="single" w:sz="8" w:space="0" w:color="ABC100" w:themeColor="accent2"/>
        </w:tcBorders>
      </w:tcPr>
    </w:tblStylePr>
    <w:tblStylePr w:type="band1Vert">
      <w:tblPr/>
      <w:tcPr>
        <w:tcBorders>
          <w:top w:val="single" w:sz="8" w:space="0" w:color="ABC100" w:themeColor="accent2"/>
          <w:left w:val="single" w:sz="8" w:space="0" w:color="ABC100" w:themeColor="accent2"/>
          <w:bottom w:val="single" w:sz="8" w:space="0" w:color="ABC100" w:themeColor="accent2"/>
          <w:right w:val="single" w:sz="8" w:space="0" w:color="ABC100" w:themeColor="accent2"/>
        </w:tcBorders>
        <w:shd w:val="clear" w:color="auto" w:fill="F5FFB0" w:themeFill="accent2" w:themeFillTint="3F"/>
      </w:tcPr>
    </w:tblStylePr>
    <w:tblStylePr w:type="band1Horz">
      <w:tblPr/>
      <w:tcPr>
        <w:tcBorders>
          <w:top w:val="single" w:sz="8" w:space="0" w:color="ABC100" w:themeColor="accent2"/>
          <w:left w:val="single" w:sz="8" w:space="0" w:color="ABC100" w:themeColor="accent2"/>
          <w:bottom w:val="single" w:sz="8" w:space="0" w:color="ABC100" w:themeColor="accent2"/>
          <w:right w:val="single" w:sz="8" w:space="0" w:color="ABC100" w:themeColor="accent2"/>
          <w:insideV w:val="single" w:sz="8" w:space="0" w:color="ABC100" w:themeColor="accent2"/>
        </w:tcBorders>
        <w:shd w:val="clear" w:color="auto" w:fill="F5FFB0" w:themeFill="accent2" w:themeFillTint="3F"/>
      </w:tcPr>
    </w:tblStylePr>
    <w:tblStylePr w:type="band2Horz">
      <w:tblPr/>
      <w:tcPr>
        <w:tcBorders>
          <w:top w:val="single" w:sz="8" w:space="0" w:color="ABC100" w:themeColor="accent2"/>
          <w:left w:val="single" w:sz="8" w:space="0" w:color="ABC100" w:themeColor="accent2"/>
          <w:bottom w:val="single" w:sz="8" w:space="0" w:color="ABC100" w:themeColor="accent2"/>
          <w:right w:val="single" w:sz="8" w:space="0" w:color="ABC100" w:themeColor="accent2"/>
          <w:insideV w:val="single" w:sz="8" w:space="0" w:color="ABC100" w:themeColor="accent2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617E" w:themeColor="accent4"/>
        <w:left w:val="single" w:sz="8" w:space="0" w:color="00617E" w:themeColor="accent4"/>
        <w:bottom w:val="single" w:sz="8" w:space="0" w:color="00617E" w:themeColor="accent4"/>
        <w:right w:val="single" w:sz="8" w:space="0" w:color="00617E" w:themeColor="accent4"/>
        <w:insideH w:val="single" w:sz="8" w:space="0" w:color="00617E" w:themeColor="accent4"/>
        <w:insideV w:val="single" w:sz="8" w:space="0" w:color="00617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17E" w:themeColor="accent4"/>
          <w:left w:val="single" w:sz="8" w:space="0" w:color="00617E" w:themeColor="accent4"/>
          <w:bottom w:val="single" w:sz="18" w:space="0" w:color="00617E" w:themeColor="accent4"/>
          <w:right w:val="single" w:sz="8" w:space="0" w:color="00617E" w:themeColor="accent4"/>
          <w:insideH w:val="nil"/>
          <w:insideV w:val="single" w:sz="8" w:space="0" w:color="00617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17E" w:themeColor="accent4"/>
          <w:left w:val="single" w:sz="8" w:space="0" w:color="00617E" w:themeColor="accent4"/>
          <w:bottom w:val="single" w:sz="8" w:space="0" w:color="00617E" w:themeColor="accent4"/>
          <w:right w:val="single" w:sz="8" w:space="0" w:color="00617E" w:themeColor="accent4"/>
          <w:insideH w:val="nil"/>
          <w:insideV w:val="single" w:sz="8" w:space="0" w:color="00617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17E" w:themeColor="accent4"/>
          <w:left w:val="single" w:sz="8" w:space="0" w:color="00617E" w:themeColor="accent4"/>
          <w:bottom w:val="single" w:sz="8" w:space="0" w:color="00617E" w:themeColor="accent4"/>
          <w:right w:val="single" w:sz="8" w:space="0" w:color="00617E" w:themeColor="accent4"/>
        </w:tcBorders>
      </w:tcPr>
    </w:tblStylePr>
    <w:tblStylePr w:type="band1Vert">
      <w:tblPr/>
      <w:tcPr>
        <w:tcBorders>
          <w:top w:val="single" w:sz="8" w:space="0" w:color="00617E" w:themeColor="accent4"/>
          <w:left w:val="single" w:sz="8" w:space="0" w:color="00617E" w:themeColor="accent4"/>
          <w:bottom w:val="single" w:sz="8" w:space="0" w:color="00617E" w:themeColor="accent4"/>
          <w:right w:val="single" w:sz="8" w:space="0" w:color="00617E" w:themeColor="accent4"/>
        </w:tcBorders>
        <w:shd w:val="clear" w:color="auto" w:fill="A0E9FF" w:themeFill="accent4" w:themeFillTint="3F"/>
      </w:tcPr>
    </w:tblStylePr>
    <w:tblStylePr w:type="band1Horz">
      <w:tblPr/>
      <w:tcPr>
        <w:tcBorders>
          <w:top w:val="single" w:sz="8" w:space="0" w:color="00617E" w:themeColor="accent4"/>
          <w:left w:val="single" w:sz="8" w:space="0" w:color="00617E" w:themeColor="accent4"/>
          <w:bottom w:val="single" w:sz="8" w:space="0" w:color="00617E" w:themeColor="accent4"/>
          <w:right w:val="single" w:sz="8" w:space="0" w:color="00617E" w:themeColor="accent4"/>
          <w:insideV w:val="single" w:sz="8" w:space="0" w:color="00617E" w:themeColor="accent4"/>
        </w:tcBorders>
        <w:shd w:val="clear" w:color="auto" w:fill="A0E9FF" w:themeFill="accent4" w:themeFillTint="3F"/>
      </w:tcPr>
    </w:tblStylePr>
    <w:tblStylePr w:type="band2Horz">
      <w:tblPr/>
      <w:tcPr>
        <w:tcBorders>
          <w:top w:val="single" w:sz="8" w:space="0" w:color="00617E" w:themeColor="accent4"/>
          <w:left w:val="single" w:sz="8" w:space="0" w:color="00617E" w:themeColor="accent4"/>
          <w:bottom w:val="single" w:sz="8" w:space="0" w:color="00617E" w:themeColor="accent4"/>
          <w:right w:val="single" w:sz="8" w:space="0" w:color="00617E" w:themeColor="accent4"/>
          <w:insideV w:val="single" w:sz="8" w:space="0" w:color="00617E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A4A6" w:themeColor="accent5"/>
        <w:left w:val="single" w:sz="8" w:space="0" w:color="00A4A6" w:themeColor="accent5"/>
        <w:bottom w:val="single" w:sz="8" w:space="0" w:color="00A4A6" w:themeColor="accent5"/>
        <w:right w:val="single" w:sz="8" w:space="0" w:color="00A4A6" w:themeColor="accent5"/>
        <w:insideH w:val="single" w:sz="8" w:space="0" w:color="00A4A6" w:themeColor="accent5"/>
        <w:insideV w:val="single" w:sz="8" w:space="0" w:color="00A4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4A6" w:themeColor="accent5"/>
          <w:left w:val="single" w:sz="8" w:space="0" w:color="00A4A6" w:themeColor="accent5"/>
          <w:bottom w:val="single" w:sz="18" w:space="0" w:color="00A4A6" w:themeColor="accent5"/>
          <w:right w:val="single" w:sz="8" w:space="0" w:color="00A4A6" w:themeColor="accent5"/>
          <w:insideH w:val="nil"/>
          <w:insideV w:val="single" w:sz="8" w:space="0" w:color="00A4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4A6" w:themeColor="accent5"/>
          <w:left w:val="single" w:sz="8" w:space="0" w:color="00A4A6" w:themeColor="accent5"/>
          <w:bottom w:val="single" w:sz="8" w:space="0" w:color="00A4A6" w:themeColor="accent5"/>
          <w:right w:val="single" w:sz="8" w:space="0" w:color="00A4A6" w:themeColor="accent5"/>
          <w:insideH w:val="nil"/>
          <w:insideV w:val="single" w:sz="8" w:space="0" w:color="00A4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4A6" w:themeColor="accent5"/>
          <w:left w:val="single" w:sz="8" w:space="0" w:color="00A4A6" w:themeColor="accent5"/>
          <w:bottom w:val="single" w:sz="8" w:space="0" w:color="00A4A6" w:themeColor="accent5"/>
          <w:right w:val="single" w:sz="8" w:space="0" w:color="00A4A6" w:themeColor="accent5"/>
        </w:tcBorders>
      </w:tcPr>
    </w:tblStylePr>
    <w:tblStylePr w:type="band1Vert">
      <w:tblPr/>
      <w:tcPr>
        <w:tcBorders>
          <w:top w:val="single" w:sz="8" w:space="0" w:color="00A4A6" w:themeColor="accent5"/>
          <w:left w:val="single" w:sz="8" w:space="0" w:color="00A4A6" w:themeColor="accent5"/>
          <w:bottom w:val="single" w:sz="8" w:space="0" w:color="00A4A6" w:themeColor="accent5"/>
          <w:right w:val="single" w:sz="8" w:space="0" w:color="00A4A6" w:themeColor="accent5"/>
        </w:tcBorders>
        <w:shd w:val="clear" w:color="auto" w:fill="AAFDFF" w:themeFill="accent5" w:themeFillTint="3F"/>
      </w:tcPr>
    </w:tblStylePr>
    <w:tblStylePr w:type="band1Horz">
      <w:tblPr/>
      <w:tcPr>
        <w:tcBorders>
          <w:top w:val="single" w:sz="8" w:space="0" w:color="00A4A6" w:themeColor="accent5"/>
          <w:left w:val="single" w:sz="8" w:space="0" w:color="00A4A6" w:themeColor="accent5"/>
          <w:bottom w:val="single" w:sz="8" w:space="0" w:color="00A4A6" w:themeColor="accent5"/>
          <w:right w:val="single" w:sz="8" w:space="0" w:color="00A4A6" w:themeColor="accent5"/>
          <w:insideV w:val="single" w:sz="8" w:space="0" w:color="00A4A6" w:themeColor="accent5"/>
        </w:tcBorders>
        <w:shd w:val="clear" w:color="auto" w:fill="AAFDFF" w:themeFill="accent5" w:themeFillTint="3F"/>
      </w:tcPr>
    </w:tblStylePr>
    <w:tblStylePr w:type="band2Horz">
      <w:tblPr/>
      <w:tcPr>
        <w:tcBorders>
          <w:top w:val="single" w:sz="8" w:space="0" w:color="00A4A6" w:themeColor="accent5"/>
          <w:left w:val="single" w:sz="8" w:space="0" w:color="00A4A6" w:themeColor="accent5"/>
          <w:bottom w:val="single" w:sz="8" w:space="0" w:color="00A4A6" w:themeColor="accent5"/>
          <w:right w:val="single" w:sz="8" w:space="0" w:color="00A4A6" w:themeColor="accent5"/>
          <w:insideV w:val="single" w:sz="8" w:space="0" w:color="00A4A6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7B8BB" w:themeColor="accent6"/>
        <w:left w:val="single" w:sz="8" w:space="0" w:color="97B8BB" w:themeColor="accent6"/>
        <w:bottom w:val="single" w:sz="8" w:space="0" w:color="97B8BB" w:themeColor="accent6"/>
        <w:right w:val="single" w:sz="8" w:space="0" w:color="97B8BB" w:themeColor="accent6"/>
        <w:insideH w:val="single" w:sz="8" w:space="0" w:color="97B8BB" w:themeColor="accent6"/>
        <w:insideV w:val="single" w:sz="8" w:space="0" w:color="97B8B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B8BB" w:themeColor="accent6"/>
          <w:left w:val="single" w:sz="8" w:space="0" w:color="97B8BB" w:themeColor="accent6"/>
          <w:bottom w:val="single" w:sz="18" w:space="0" w:color="97B8BB" w:themeColor="accent6"/>
          <w:right w:val="single" w:sz="8" w:space="0" w:color="97B8BB" w:themeColor="accent6"/>
          <w:insideH w:val="nil"/>
          <w:insideV w:val="single" w:sz="8" w:space="0" w:color="97B8B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7B8BB" w:themeColor="accent6"/>
          <w:left w:val="single" w:sz="8" w:space="0" w:color="97B8BB" w:themeColor="accent6"/>
          <w:bottom w:val="single" w:sz="8" w:space="0" w:color="97B8BB" w:themeColor="accent6"/>
          <w:right w:val="single" w:sz="8" w:space="0" w:color="97B8BB" w:themeColor="accent6"/>
          <w:insideH w:val="nil"/>
          <w:insideV w:val="single" w:sz="8" w:space="0" w:color="97B8B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B8BB" w:themeColor="accent6"/>
          <w:left w:val="single" w:sz="8" w:space="0" w:color="97B8BB" w:themeColor="accent6"/>
          <w:bottom w:val="single" w:sz="8" w:space="0" w:color="97B8BB" w:themeColor="accent6"/>
          <w:right w:val="single" w:sz="8" w:space="0" w:color="97B8BB" w:themeColor="accent6"/>
        </w:tcBorders>
      </w:tcPr>
    </w:tblStylePr>
    <w:tblStylePr w:type="band1Vert">
      <w:tblPr/>
      <w:tcPr>
        <w:tcBorders>
          <w:top w:val="single" w:sz="8" w:space="0" w:color="97B8BB" w:themeColor="accent6"/>
          <w:left w:val="single" w:sz="8" w:space="0" w:color="97B8BB" w:themeColor="accent6"/>
          <w:bottom w:val="single" w:sz="8" w:space="0" w:color="97B8BB" w:themeColor="accent6"/>
          <w:right w:val="single" w:sz="8" w:space="0" w:color="97B8BB" w:themeColor="accent6"/>
        </w:tcBorders>
        <w:shd w:val="clear" w:color="auto" w:fill="E5EDEE" w:themeFill="accent6" w:themeFillTint="3F"/>
      </w:tcPr>
    </w:tblStylePr>
    <w:tblStylePr w:type="band1Horz">
      <w:tblPr/>
      <w:tcPr>
        <w:tcBorders>
          <w:top w:val="single" w:sz="8" w:space="0" w:color="97B8BB" w:themeColor="accent6"/>
          <w:left w:val="single" w:sz="8" w:space="0" w:color="97B8BB" w:themeColor="accent6"/>
          <w:bottom w:val="single" w:sz="8" w:space="0" w:color="97B8BB" w:themeColor="accent6"/>
          <w:right w:val="single" w:sz="8" w:space="0" w:color="97B8BB" w:themeColor="accent6"/>
          <w:insideV w:val="single" w:sz="8" w:space="0" w:color="97B8BB" w:themeColor="accent6"/>
        </w:tcBorders>
        <w:shd w:val="clear" w:color="auto" w:fill="E5EDEE" w:themeFill="accent6" w:themeFillTint="3F"/>
      </w:tcPr>
    </w:tblStylePr>
    <w:tblStylePr w:type="band2Horz">
      <w:tblPr/>
      <w:tcPr>
        <w:tcBorders>
          <w:top w:val="single" w:sz="8" w:space="0" w:color="97B8BB" w:themeColor="accent6"/>
          <w:left w:val="single" w:sz="8" w:space="0" w:color="97B8BB" w:themeColor="accent6"/>
          <w:bottom w:val="single" w:sz="8" w:space="0" w:color="97B8BB" w:themeColor="accent6"/>
          <w:right w:val="single" w:sz="8" w:space="0" w:color="97B8BB" w:themeColor="accent6"/>
          <w:insideV w:val="single" w:sz="8" w:space="0" w:color="97B8BB" w:themeColor="accent6"/>
        </w:tcBorders>
      </w:tcPr>
    </w:tblStylePr>
  </w:style>
  <w:style w:type="table" w:styleId="Grillecouleur">
    <w:name w:val="Colorful Grid"/>
    <w:basedOn w:val="TableauNormal"/>
    <w:uiPriority w:val="7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2DCEF" w:themeFill="accent1" w:themeFillTint="33"/>
    </w:tcPr>
    <w:tblStylePr w:type="firstRow">
      <w:rPr>
        <w:b/>
        <w:bCs/>
      </w:rPr>
      <w:tblPr/>
      <w:tcPr>
        <w:shd w:val="clear" w:color="auto" w:fill="67B9E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7B9E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6182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61820" w:themeFill="accent1" w:themeFillShade="BF"/>
      </w:tcPr>
    </w:tblStylePr>
    <w:tblStylePr w:type="band1Vert">
      <w:tblPr/>
      <w:tcPr>
        <w:shd w:val="clear" w:color="auto" w:fill="42A8D8" w:themeFill="accent1" w:themeFillTint="7F"/>
      </w:tcPr>
    </w:tblStylePr>
    <w:tblStylePr w:type="band1Horz">
      <w:tblPr/>
      <w:tcPr>
        <w:shd w:val="clear" w:color="auto" w:fill="42A8D8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FFBF" w:themeFill="accent2" w:themeFillTint="33"/>
    </w:tcPr>
    <w:tblStylePr w:type="firstRow">
      <w:rPr>
        <w:b/>
        <w:bCs/>
      </w:rPr>
      <w:tblPr/>
      <w:tcPr>
        <w:shd w:val="clear" w:color="auto" w:fill="F0FF8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0FF8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F9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F9000" w:themeFill="accent2" w:themeFillShade="BF"/>
      </w:tcPr>
    </w:tblStylePr>
    <w:tblStylePr w:type="band1Vert">
      <w:tblPr/>
      <w:tcPr>
        <w:shd w:val="clear" w:color="auto" w:fill="ECFF61" w:themeFill="accent2" w:themeFillTint="7F"/>
      </w:tcPr>
    </w:tblStylePr>
    <w:tblStylePr w:type="band1Horz">
      <w:tblPr/>
      <w:tcPr>
        <w:shd w:val="clear" w:color="auto" w:fill="ECFF61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7E8" w:themeFill="accent3" w:themeFillTint="33"/>
    </w:tcPr>
    <w:tblStylePr w:type="firstRow">
      <w:rPr>
        <w:b/>
        <w:bCs/>
      </w:rPr>
      <w:tblPr/>
      <w:tcPr>
        <w:shd w:val="clear" w:color="auto" w:fill="BCCFD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CFD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5636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56368" w:themeFill="accent3" w:themeFillShade="BF"/>
      </w:tcPr>
    </w:tblStylePr>
    <w:tblStylePr w:type="band1Vert">
      <w:tblPr/>
      <w:tcPr>
        <w:shd w:val="clear" w:color="auto" w:fill="ABC3C7" w:themeFill="accent3" w:themeFillTint="7F"/>
      </w:tcPr>
    </w:tblStylePr>
    <w:tblStylePr w:type="band1Horz">
      <w:tblPr/>
      <w:tcPr>
        <w:shd w:val="clear" w:color="auto" w:fill="ABC3C7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2EDFF" w:themeFill="accent4" w:themeFillTint="33"/>
    </w:tcPr>
    <w:tblStylePr w:type="firstRow">
      <w:rPr>
        <w:b/>
        <w:bCs/>
      </w:rPr>
      <w:tblPr/>
      <w:tcPr>
        <w:shd w:val="clear" w:color="auto" w:fill="65DB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5DB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85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85E" w:themeFill="accent4" w:themeFillShade="BF"/>
      </w:tcPr>
    </w:tblStylePr>
    <w:tblStylePr w:type="band1Vert">
      <w:tblPr/>
      <w:tcPr>
        <w:shd w:val="clear" w:color="auto" w:fill="3FD2FF" w:themeFill="accent4" w:themeFillTint="7F"/>
      </w:tcPr>
    </w:tblStylePr>
    <w:tblStylePr w:type="band1Horz">
      <w:tblPr/>
      <w:tcPr>
        <w:shd w:val="clear" w:color="auto" w:fill="3FD2FF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AFDFF" w:themeFill="accent5" w:themeFillTint="33"/>
    </w:tcPr>
    <w:tblStylePr w:type="firstRow">
      <w:rPr>
        <w:b/>
        <w:bCs/>
      </w:rPr>
      <w:tblPr/>
      <w:tcPr>
        <w:shd w:val="clear" w:color="auto" w:fill="75FC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5FC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007A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007A7C" w:themeFill="accent5" w:themeFillShade="BF"/>
      </w:tcPr>
    </w:tblStylePr>
    <w:tblStylePr w:type="band1Vert">
      <w:tblPr/>
      <w:tcPr>
        <w:shd w:val="clear" w:color="auto" w:fill="53FCFF" w:themeFill="accent5" w:themeFillTint="7F"/>
      </w:tcPr>
    </w:tblStylePr>
    <w:tblStylePr w:type="band1Horz">
      <w:tblPr/>
      <w:tcPr>
        <w:shd w:val="clear" w:color="auto" w:fill="53FCFF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0F1" w:themeFill="accent6" w:themeFillTint="33"/>
    </w:tcPr>
    <w:tblStylePr w:type="firstRow">
      <w:rPr>
        <w:b/>
        <w:bCs/>
      </w:rPr>
      <w:tblPr/>
      <w:tcPr>
        <w:shd w:val="clear" w:color="auto" w:fill="D5E2E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E2E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49498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49498" w:themeFill="accent6" w:themeFillShade="BF"/>
      </w:tcPr>
    </w:tblStylePr>
    <w:tblStylePr w:type="band1Vert">
      <w:tblPr/>
      <w:tcPr>
        <w:shd w:val="clear" w:color="auto" w:fill="CBDBDD" w:themeFill="accent6" w:themeFillTint="7F"/>
      </w:tcPr>
    </w:tblStylePr>
    <w:tblStylePr w:type="band1Horz">
      <w:tblPr/>
      <w:tcPr>
        <w:shd w:val="clear" w:color="auto" w:fill="CBDBDD" w:themeFill="accent6" w:themeFillTint="7F"/>
      </w:tcPr>
    </w:tblStylePr>
  </w:style>
  <w:style w:type="table" w:styleId="Grilledetableau1">
    <w:name w:val="Table Grid 1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llemoyenne1">
    <w:name w:val="Medium Grid 1"/>
    <w:basedOn w:val="TableauNormal"/>
    <w:uiPriority w:val="67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1C688B" w:themeColor="accent1" w:themeTint="BF"/>
        <w:left w:val="single" w:sz="8" w:space="0" w:color="1C688B" w:themeColor="accent1" w:themeTint="BF"/>
        <w:bottom w:val="single" w:sz="8" w:space="0" w:color="1C688B" w:themeColor="accent1" w:themeTint="BF"/>
        <w:right w:val="single" w:sz="8" w:space="0" w:color="1C688B" w:themeColor="accent1" w:themeTint="BF"/>
        <w:insideH w:val="single" w:sz="8" w:space="0" w:color="1C688B" w:themeColor="accent1" w:themeTint="BF"/>
        <w:insideV w:val="single" w:sz="8" w:space="0" w:color="1C688B" w:themeColor="accent1" w:themeTint="BF"/>
      </w:tblBorders>
    </w:tblPr>
    <w:tcPr>
      <w:shd w:val="clear" w:color="auto" w:fill="A1D4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C688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2A8D8" w:themeFill="accent1" w:themeFillTint="7F"/>
      </w:tcPr>
    </w:tblStylePr>
    <w:tblStylePr w:type="band1Horz">
      <w:tblPr/>
      <w:tcPr>
        <w:shd w:val="clear" w:color="auto" w:fill="42A8D8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E3FF11" w:themeColor="accent2" w:themeTint="BF"/>
        <w:left w:val="single" w:sz="8" w:space="0" w:color="E3FF11" w:themeColor="accent2" w:themeTint="BF"/>
        <w:bottom w:val="single" w:sz="8" w:space="0" w:color="E3FF11" w:themeColor="accent2" w:themeTint="BF"/>
        <w:right w:val="single" w:sz="8" w:space="0" w:color="E3FF11" w:themeColor="accent2" w:themeTint="BF"/>
        <w:insideH w:val="single" w:sz="8" w:space="0" w:color="E3FF11" w:themeColor="accent2" w:themeTint="BF"/>
        <w:insideV w:val="single" w:sz="8" w:space="0" w:color="E3FF11" w:themeColor="accent2" w:themeTint="BF"/>
      </w:tblBorders>
    </w:tblPr>
    <w:tcPr>
      <w:shd w:val="clear" w:color="auto" w:fill="F5FFB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3FF11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F61" w:themeFill="accent2" w:themeFillTint="7F"/>
      </w:tcPr>
    </w:tblStylePr>
    <w:tblStylePr w:type="band1Horz">
      <w:tblPr/>
      <w:tcPr>
        <w:shd w:val="clear" w:color="auto" w:fill="ECFF61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2A5AB" w:themeColor="accent3" w:themeTint="BF"/>
        <w:left w:val="single" w:sz="8" w:space="0" w:color="82A5AB" w:themeColor="accent3" w:themeTint="BF"/>
        <w:bottom w:val="single" w:sz="8" w:space="0" w:color="82A5AB" w:themeColor="accent3" w:themeTint="BF"/>
        <w:right w:val="single" w:sz="8" w:space="0" w:color="82A5AB" w:themeColor="accent3" w:themeTint="BF"/>
        <w:insideH w:val="single" w:sz="8" w:space="0" w:color="82A5AB" w:themeColor="accent3" w:themeTint="BF"/>
        <w:insideV w:val="single" w:sz="8" w:space="0" w:color="82A5AB" w:themeColor="accent3" w:themeTint="BF"/>
      </w:tblBorders>
    </w:tblPr>
    <w:tcPr>
      <w:shd w:val="clear" w:color="auto" w:fill="D5E1E3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2A5A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C3C7" w:themeFill="accent3" w:themeFillTint="7F"/>
      </w:tcPr>
    </w:tblStylePr>
    <w:tblStylePr w:type="band1Horz">
      <w:tblPr/>
      <w:tcPr>
        <w:shd w:val="clear" w:color="auto" w:fill="ABC3C7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AADE" w:themeColor="accent4" w:themeTint="BF"/>
        <w:left w:val="single" w:sz="8" w:space="0" w:color="00AADE" w:themeColor="accent4" w:themeTint="BF"/>
        <w:bottom w:val="single" w:sz="8" w:space="0" w:color="00AADE" w:themeColor="accent4" w:themeTint="BF"/>
        <w:right w:val="single" w:sz="8" w:space="0" w:color="00AADE" w:themeColor="accent4" w:themeTint="BF"/>
        <w:insideH w:val="single" w:sz="8" w:space="0" w:color="00AADE" w:themeColor="accent4" w:themeTint="BF"/>
        <w:insideV w:val="single" w:sz="8" w:space="0" w:color="00AADE" w:themeColor="accent4" w:themeTint="BF"/>
      </w:tblBorders>
    </w:tblPr>
    <w:tcPr>
      <w:shd w:val="clear" w:color="auto" w:fill="A0E9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AD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FD2FF" w:themeFill="accent4" w:themeFillTint="7F"/>
      </w:tcPr>
    </w:tblStylePr>
    <w:tblStylePr w:type="band1Horz">
      <w:tblPr/>
      <w:tcPr>
        <w:shd w:val="clear" w:color="auto" w:fill="3FD2FF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F8FC" w:themeColor="accent5" w:themeTint="BF"/>
        <w:left w:val="single" w:sz="8" w:space="0" w:color="00F8FC" w:themeColor="accent5" w:themeTint="BF"/>
        <w:bottom w:val="single" w:sz="8" w:space="0" w:color="00F8FC" w:themeColor="accent5" w:themeTint="BF"/>
        <w:right w:val="single" w:sz="8" w:space="0" w:color="00F8FC" w:themeColor="accent5" w:themeTint="BF"/>
        <w:insideH w:val="single" w:sz="8" w:space="0" w:color="00F8FC" w:themeColor="accent5" w:themeTint="BF"/>
        <w:insideV w:val="single" w:sz="8" w:space="0" w:color="00F8FC" w:themeColor="accent5" w:themeTint="BF"/>
      </w:tblBorders>
    </w:tblPr>
    <w:tcPr>
      <w:shd w:val="clear" w:color="auto" w:fill="AAFD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8F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3FCFF" w:themeFill="accent5" w:themeFillTint="7F"/>
      </w:tcPr>
    </w:tblStylePr>
    <w:tblStylePr w:type="band1Horz">
      <w:tblPr/>
      <w:tcPr>
        <w:shd w:val="clear" w:color="auto" w:fill="53FCFF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1C9CC" w:themeColor="accent6" w:themeTint="BF"/>
        <w:left w:val="single" w:sz="8" w:space="0" w:color="B1C9CC" w:themeColor="accent6" w:themeTint="BF"/>
        <w:bottom w:val="single" w:sz="8" w:space="0" w:color="B1C9CC" w:themeColor="accent6" w:themeTint="BF"/>
        <w:right w:val="single" w:sz="8" w:space="0" w:color="B1C9CC" w:themeColor="accent6" w:themeTint="BF"/>
        <w:insideH w:val="single" w:sz="8" w:space="0" w:color="B1C9CC" w:themeColor="accent6" w:themeTint="BF"/>
        <w:insideV w:val="single" w:sz="8" w:space="0" w:color="B1C9CC" w:themeColor="accent6" w:themeTint="BF"/>
      </w:tblBorders>
    </w:tblPr>
    <w:tcPr>
      <w:shd w:val="clear" w:color="auto" w:fill="E5EDE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C9C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BDD" w:themeFill="accent6" w:themeFillTint="7F"/>
      </w:tcPr>
    </w:tblStylePr>
    <w:tblStylePr w:type="band1Horz">
      <w:tblPr/>
      <w:tcPr>
        <w:shd w:val="clear" w:color="auto" w:fill="CBDBDD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9212C" w:themeColor="accent1"/>
        <w:left w:val="single" w:sz="8" w:space="0" w:color="09212C" w:themeColor="accent1"/>
        <w:bottom w:val="single" w:sz="8" w:space="0" w:color="09212C" w:themeColor="accent1"/>
        <w:right w:val="single" w:sz="8" w:space="0" w:color="09212C" w:themeColor="accent1"/>
        <w:insideH w:val="single" w:sz="8" w:space="0" w:color="09212C" w:themeColor="accent1"/>
        <w:insideV w:val="single" w:sz="8" w:space="0" w:color="09212C" w:themeColor="accent1"/>
      </w:tblBorders>
    </w:tblPr>
    <w:tcPr>
      <w:shd w:val="clear" w:color="auto" w:fill="A1D4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9ED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CEF" w:themeFill="accent1" w:themeFillTint="33"/>
      </w:tcPr>
    </w:tblStylePr>
    <w:tblStylePr w:type="band1Vert">
      <w:tblPr/>
      <w:tcPr>
        <w:shd w:val="clear" w:color="auto" w:fill="42A8D8" w:themeFill="accent1" w:themeFillTint="7F"/>
      </w:tcPr>
    </w:tblStylePr>
    <w:tblStylePr w:type="band1Horz">
      <w:tblPr/>
      <w:tcPr>
        <w:tcBorders>
          <w:insideH w:val="single" w:sz="6" w:space="0" w:color="09212C" w:themeColor="accent1"/>
          <w:insideV w:val="single" w:sz="6" w:space="0" w:color="09212C" w:themeColor="accent1"/>
        </w:tcBorders>
        <w:shd w:val="clear" w:color="auto" w:fill="42A8D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ABC100" w:themeColor="accent2"/>
        <w:left w:val="single" w:sz="8" w:space="0" w:color="ABC100" w:themeColor="accent2"/>
        <w:bottom w:val="single" w:sz="8" w:space="0" w:color="ABC100" w:themeColor="accent2"/>
        <w:right w:val="single" w:sz="8" w:space="0" w:color="ABC100" w:themeColor="accent2"/>
        <w:insideH w:val="single" w:sz="8" w:space="0" w:color="ABC100" w:themeColor="accent2"/>
        <w:insideV w:val="single" w:sz="8" w:space="0" w:color="ABC100" w:themeColor="accent2"/>
      </w:tblBorders>
    </w:tblPr>
    <w:tcPr>
      <w:shd w:val="clear" w:color="auto" w:fill="F5FFB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FD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FBF" w:themeFill="accent2" w:themeFillTint="33"/>
      </w:tcPr>
    </w:tblStylePr>
    <w:tblStylePr w:type="band1Vert">
      <w:tblPr/>
      <w:tcPr>
        <w:shd w:val="clear" w:color="auto" w:fill="ECFF61" w:themeFill="accent2" w:themeFillTint="7F"/>
      </w:tcPr>
    </w:tblStylePr>
    <w:tblStylePr w:type="band1Horz">
      <w:tblPr/>
      <w:tcPr>
        <w:tcBorders>
          <w:insideH w:val="single" w:sz="6" w:space="0" w:color="ABC100" w:themeColor="accent2"/>
          <w:insideV w:val="single" w:sz="6" w:space="0" w:color="ABC100" w:themeColor="accent2"/>
        </w:tcBorders>
        <w:shd w:val="clear" w:color="auto" w:fill="ECFF61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5D858B" w:themeColor="accent3"/>
        <w:left w:val="single" w:sz="8" w:space="0" w:color="5D858B" w:themeColor="accent3"/>
        <w:bottom w:val="single" w:sz="8" w:space="0" w:color="5D858B" w:themeColor="accent3"/>
        <w:right w:val="single" w:sz="8" w:space="0" w:color="5D858B" w:themeColor="accent3"/>
        <w:insideH w:val="single" w:sz="8" w:space="0" w:color="5D858B" w:themeColor="accent3"/>
        <w:insideV w:val="single" w:sz="8" w:space="0" w:color="5D858B" w:themeColor="accent3"/>
      </w:tblBorders>
    </w:tblPr>
    <w:tcPr>
      <w:shd w:val="clear" w:color="auto" w:fill="D5E1E3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7E8" w:themeFill="accent3" w:themeFillTint="33"/>
      </w:tcPr>
    </w:tblStylePr>
    <w:tblStylePr w:type="band1Vert">
      <w:tblPr/>
      <w:tcPr>
        <w:shd w:val="clear" w:color="auto" w:fill="ABC3C7" w:themeFill="accent3" w:themeFillTint="7F"/>
      </w:tcPr>
    </w:tblStylePr>
    <w:tblStylePr w:type="band1Horz">
      <w:tblPr/>
      <w:tcPr>
        <w:tcBorders>
          <w:insideH w:val="single" w:sz="6" w:space="0" w:color="5D858B" w:themeColor="accent3"/>
          <w:insideV w:val="single" w:sz="6" w:space="0" w:color="5D858B" w:themeColor="accent3"/>
        </w:tcBorders>
        <w:shd w:val="clear" w:color="auto" w:fill="ABC3C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617E" w:themeColor="accent4"/>
        <w:left w:val="single" w:sz="8" w:space="0" w:color="00617E" w:themeColor="accent4"/>
        <w:bottom w:val="single" w:sz="8" w:space="0" w:color="00617E" w:themeColor="accent4"/>
        <w:right w:val="single" w:sz="8" w:space="0" w:color="00617E" w:themeColor="accent4"/>
        <w:insideH w:val="single" w:sz="8" w:space="0" w:color="00617E" w:themeColor="accent4"/>
        <w:insideV w:val="single" w:sz="8" w:space="0" w:color="00617E" w:themeColor="accent4"/>
      </w:tblBorders>
    </w:tblPr>
    <w:tcPr>
      <w:shd w:val="clear" w:color="auto" w:fill="A0E9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9F6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DFF" w:themeFill="accent4" w:themeFillTint="33"/>
      </w:tcPr>
    </w:tblStylePr>
    <w:tblStylePr w:type="band1Vert">
      <w:tblPr/>
      <w:tcPr>
        <w:shd w:val="clear" w:color="auto" w:fill="3FD2FF" w:themeFill="accent4" w:themeFillTint="7F"/>
      </w:tcPr>
    </w:tblStylePr>
    <w:tblStylePr w:type="band1Horz">
      <w:tblPr/>
      <w:tcPr>
        <w:tcBorders>
          <w:insideH w:val="single" w:sz="6" w:space="0" w:color="00617E" w:themeColor="accent4"/>
          <w:insideV w:val="single" w:sz="6" w:space="0" w:color="00617E" w:themeColor="accent4"/>
        </w:tcBorders>
        <w:shd w:val="clear" w:color="auto" w:fill="3FD2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A4A6" w:themeColor="accent5"/>
        <w:left w:val="single" w:sz="8" w:space="0" w:color="00A4A6" w:themeColor="accent5"/>
        <w:bottom w:val="single" w:sz="8" w:space="0" w:color="00A4A6" w:themeColor="accent5"/>
        <w:right w:val="single" w:sz="8" w:space="0" w:color="00A4A6" w:themeColor="accent5"/>
        <w:insideH w:val="single" w:sz="8" w:space="0" w:color="00A4A6" w:themeColor="accent5"/>
        <w:insideV w:val="single" w:sz="8" w:space="0" w:color="00A4A6" w:themeColor="accent5"/>
      </w:tblBorders>
    </w:tblPr>
    <w:tcPr>
      <w:shd w:val="clear" w:color="auto" w:fill="AAFD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DDFE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FDFF" w:themeFill="accent5" w:themeFillTint="33"/>
      </w:tcPr>
    </w:tblStylePr>
    <w:tblStylePr w:type="band1Vert">
      <w:tblPr/>
      <w:tcPr>
        <w:shd w:val="clear" w:color="auto" w:fill="53FCFF" w:themeFill="accent5" w:themeFillTint="7F"/>
      </w:tcPr>
    </w:tblStylePr>
    <w:tblStylePr w:type="band1Horz">
      <w:tblPr/>
      <w:tcPr>
        <w:tcBorders>
          <w:insideH w:val="single" w:sz="6" w:space="0" w:color="00A4A6" w:themeColor="accent5"/>
          <w:insideV w:val="single" w:sz="6" w:space="0" w:color="00A4A6" w:themeColor="accent5"/>
        </w:tcBorders>
        <w:shd w:val="clear" w:color="auto" w:fill="53FC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7B8BB" w:themeColor="accent6"/>
        <w:left w:val="single" w:sz="8" w:space="0" w:color="97B8BB" w:themeColor="accent6"/>
        <w:bottom w:val="single" w:sz="8" w:space="0" w:color="97B8BB" w:themeColor="accent6"/>
        <w:right w:val="single" w:sz="8" w:space="0" w:color="97B8BB" w:themeColor="accent6"/>
        <w:insideH w:val="single" w:sz="8" w:space="0" w:color="97B8BB" w:themeColor="accent6"/>
        <w:insideV w:val="single" w:sz="8" w:space="0" w:color="97B8BB" w:themeColor="accent6"/>
      </w:tblBorders>
    </w:tblPr>
    <w:tcPr>
      <w:shd w:val="clear" w:color="auto" w:fill="E5EDE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8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0F1" w:themeFill="accent6" w:themeFillTint="33"/>
      </w:tcPr>
    </w:tblStylePr>
    <w:tblStylePr w:type="band1Vert">
      <w:tblPr/>
      <w:tcPr>
        <w:shd w:val="clear" w:color="auto" w:fill="CBDBDD" w:themeFill="accent6" w:themeFillTint="7F"/>
      </w:tcPr>
    </w:tblStylePr>
    <w:tblStylePr w:type="band1Horz">
      <w:tblPr/>
      <w:tcPr>
        <w:tcBorders>
          <w:insideH w:val="single" w:sz="6" w:space="0" w:color="97B8BB" w:themeColor="accent6"/>
          <w:insideV w:val="single" w:sz="6" w:space="0" w:color="97B8BB" w:themeColor="accent6"/>
        </w:tcBorders>
        <w:shd w:val="clear" w:color="auto" w:fill="CBDBD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1D4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212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212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212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212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2A8D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2A8D8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FFB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BC1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BC1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BC1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BC1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FF61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FF61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1E3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858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D858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D858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D858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BC3C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BC3C7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0E9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17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17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17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17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FD2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FD2FF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AFD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4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4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4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4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3FC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3FCFF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DE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B8B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B8B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7B8B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7B8B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DBD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DBDD" w:themeFill="accent6" w:themeFillTint="7F"/>
      </w:tcPr>
    </w:tblStylePr>
  </w:style>
  <w:style w:type="paragraph" w:styleId="Index1">
    <w:name w:val="index 1"/>
    <w:basedOn w:val="Normal"/>
    <w:next w:val="Normal"/>
    <w:autoRedefine/>
    <w:semiHidden/>
    <w:unhideWhenUsed/>
    <w:rsid w:val="00654827"/>
    <w:pPr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654827"/>
    <w:pPr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654827"/>
    <w:pPr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654827"/>
    <w:pPr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654827"/>
    <w:pPr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654827"/>
    <w:pPr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654827"/>
    <w:pPr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654827"/>
    <w:pPr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654827"/>
    <w:pPr>
      <w:ind w:left="1980" w:hanging="220"/>
    </w:pPr>
  </w:style>
  <w:style w:type="paragraph" w:styleId="Lgende">
    <w:name w:val="caption"/>
    <w:basedOn w:val="Normal"/>
    <w:next w:val="Normal"/>
    <w:semiHidden/>
    <w:unhideWhenUsed/>
    <w:rsid w:val="00654827"/>
    <w:pPr>
      <w:spacing w:after="200"/>
    </w:pPr>
    <w:rPr>
      <w:i/>
      <w:iCs/>
      <w:color w:val="F4A41D" w:themeColor="text2"/>
      <w:sz w:val="18"/>
      <w:szCs w:val="18"/>
    </w:rPr>
  </w:style>
  <w:style w:type="paragraph" w:styleId="Liste">
    <w:name w:val="List"/>
    <w:basedOn w:val="Normal"/>
    <w:semiHidden/>
    <w:unhideWhenUsed/>
    <w:rsid w:val="00654827"/>
    <w:pPr>
      <w:ind w:left="283" w:hanging="283"/>
      <w:contextualSpacing/>
    </w:pPr>
  </w:style>
  <w:style w:type="paragraph" w:styleId="Liste2">
    <w:name w:val="List 2"/>
    <w:basedOn w:val="Normal"/>
    <w:semiHidden/>
    <w:unhideWhenUsed/>
    <w:rsid w:val="00654827"/>
    <w:pPr>
      <w:ind w:left="566" w:hanging="283"/>
      <w:contextualSpacing/>
    </w:pPr>
  </w:style>
  <w:style w:type="paragraph" w:styleId="Liste3">
    <w:name w:val="List 3"/>
    <w:basedOn w:val="Normal"/>
    <w:semiHidden/>
    <w:unhideWhenUsed/>
    <w:rsid w:val="00654827"/>
    <w:pPr>
      <w:ind w:left="849" w:hanging="283"/>
      <w:contextualSpacing/>
    </w:pPr>
  </w:style>
  <w:style w:type="paragraph" w:styleId="Liste4">
    <w:name w:val="List 4"/>
    <w:basedOn w:val="Normal"/>
    <w:rsid w:val="00654827"/>
    <w:pPr>
      <w:ind w:left="1132" w:hanging="283"/>
      <w:contextualSpacing/>
    </w:pPr>
  </w:style>
  <w:style w:type="paragraph" w:styleId="Liste5">
    <w:name w:val="List 5"/>
    <w:basedOn w:val="Normal"/>
    <w:rsid w:val="00654827"/>
    <w:pPr>
      <w:ind w:left="1415" w:hanging="283"/>
      <w:contextualSpacing/>
    </w:pPr>
  </w:style>
  <w:style w:type="paragraph" w:styleId="Listenumros">
    <w:name w:val="List Number"/>
    <w:basedOn w:val="Normal"/>
    <w:rsid w:val="00654827"/>
    <w:pPr>
      <w:tabs>
        <w:tab w:val="num" w:pos="360"/>
      </w:tabs>
      <w:ind w:left="360" w:hanging="360"/>
      <w:contextualSpacing/>
    </w:pPr>
  </w:style>
  <w:style w:type="paragraph" w:styleId="Listenumros2">
    <w:name w:val="List Number 2"/>
    <w:basedOn w:val="Normal"/>
    <w:semiHidden/>
    <w:unhideWhenUsed/>
    <w:rsid w:val="00654827"/>
    <w:pPr>
      <w:tabs>
        <w:tab w:val="num" w:pos="643"/>
      </w:tabs>
      <w:ind w:left="643" w:hanging="360"/>
      <w:contextualSpacing/>
    </w:pPr>
  </w:style>
  <w:style w:type="paragraph" w:styleId="Listenumros3">
    <w:name w:val="List Number 3"/>
    <w:basedOn w:val="Normal"/>
    <w:semiHidden/>
    <w:unhideWhenUsed/>
    <w:rsid w:val="00654827"/>
    <w:pPr>
      <w:tabs>
        <w:tab w:val="num" w:pos="926"/>
      </w:tabs>
      <w:ind w:left="926" w:hanging="360"/>
      <w:contextualSpacing/>
    </w:pPr>
  </w:style>
  <w:style w:type="paragraph" w:styleId="Listenumros4">
    <w:name w:val="List Number 4"/>
    <w:basedOn w:val="Normal"/>
    <w:semiHidden/>
    <w:unhideWhenUsed/>
    <w:rsid w:val="00654827"/>
    <w:pPr>
      <w:tabs>
        <w:tab w:val="num" w:pos="1209"/>
      </w:tabs>
      <w:ind w:left="1209" w:hanging="360"/>
      <w:contextualSpacing/>
    </w:pPr>
  </w:style>
  <w:style w:type="paragraph" w:styleId="Listenumros5">
    <w:name w:val="List Number 5"/>
    <w:basedOn w:val="Normal"/>
    <w:semiHidden/>
    <w:unhideWhenUsed/>
    <w:rsid w:val="00654827"/>
    <w:pPr>
      <w:tabs>
        <w:tab w:val="num" w:pos="1492"/>
      </w:tabs>
      <w:ind w:left="1492" w:hanging="360"/>
      <w:contextualSpacing/>
    </w:pPr>
  </w:style>
  <w:style w:type="paragraph" w:styleId="Listepuces3">
    <w:name w:val="List Bullet 3"/>
    <w:basedOn w:val="Normal"/>
    <w:semiHidden/>
    <w:unhideWhenUsed/>
    <w:qFormat/>
    <w:rsid w:val="00654827"/>
    <w:pPr>
      <w:tabs>
        <w:tab w:val="num" w:pos="926"/>
      </w:tabs>
      <w:ind w:left="926" w:hanging="360"/>
      <w:contextualSpacing/>
    </w:pPr>
  </w:style>
  <w:style w:type="paragraph" w:styleId="Listepuces4">
    <w:name w:val="List Bullet 4"/>
    <w:basedOn w:val="Normal"/>
    <w:semiHidden/>
    <w:unhideWhenUsed/>
    <w:qFormat/>
    <w:rsid w:val="00654827"/>
    <w:pPr>
      <w:tabs>
        <w:tab w:val="num" w:pos="1209"/>
      </w:tabs>
      <w:ind w:left="1209" w:hanging="360"/>
      <w:contextualSpacing/>
    </w:pPr>
  </w:style>
  <w:style w:type="paragraph" w:styleId="Listepuces5">
    <w:name w:val="List Bullet 5"/>
    <w:basedOn w:val="Normal"/>
    <w:semiHidden/>
    <w:unhideWhenUsed/>
    <w:qFormat/>
    <w:rsid w:val="00654827"/>
    <w:pPr>
      <w:tabs>
        <w:tab w:val="num" w:pos="1492"/>
      </w:tabs>
      <w:ind w:left="1492" w:hanging="360"/>
      <w:contextualSpacing/>
    </w:pPr>
  </w:style>
  <w:style w:type="table" w:styleId="Listeclaire">
    <w:name w:val="Light List"/>
    <w:basedOn w:val="TableauNormal"/>
    <w:uiPriority w:val="6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9212C" w:themeColor="accent1"/>
        <w:left w:val="single" w:sz="8" w:space="0" w:color="09212C" w:themeColor="accent1"/>
        <w:bottom w:val="single" w:sz="8" w:space="0" w:color="09212C" w:themeColor="accent1"/>
        <w:right w:val="single" w:sz="8" w:space="0" w:color="09212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212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212C" w:themeColor="accent1"/>
          <w:left w:val="single" w:sz="8" w:space="0" w:color="09212C" w:themeColor="accent1"/>
          <w:bottom w:val="single" w:sz="8" w:space="0" w:color="09212C" w:themeColor="accent1"/>
          <w:right w:val="single" w:sz="8" w:space="0" w:color="09212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212C" w:themeColor="accent1"/>
          <w:left w:val="single" w:sz="8" w:space="0" w:color="09212C" w:themeColor="accent1"/>
          <w:bottom w:val="single" w:sz="8" w:space="0" w:color="09212C" w:themeColor="accent1"/>
          <w:right w:val="single" w:sz="8" w:space="0" w:color="09212C" w:themeColor="accent1"/>
        </w:tcBorders>
      </w:tcPr>
    </w:tblStylePr>
    <w:tblStylePr w:type="band1Horz">
      <w:tblPr/>
      <w:tcPr>
        <w:tcBorders>
          <w:top w:val="single" w:sz="8" w:space="0" w:color="09212C" w:themeColor="accent1"/>
          <w:left w:val="single" w:sz="8" w:space="0" w:color="09212C" w:themeColor="accent1"/>
          <w:bottom w:val="single" w:sz="8" w:space="0" w:color="09212C" w:themeColor="accent1"/>
          <w:right w:val="single" w:sz="8" w:space="0" w:color="09212C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ABC100" w:themeColor="accent2"/>
        <w:left w:val="single" w:sz="8" w:space="0" w:color="ABC100" w:themeColor="accent2"/>
        <w:bottom w:val="single" w:sz="8" w:space="0" w:color="ABC100" w:themeColor="accent2"/>
        <w:right w:val="single" w:sz="8" w:space="0" w:color="ABC1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BC1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C100" w:themeColor="accent2"/>
          <w:left w:val="single" w:sz="8" w:space="0" w:color="ABC100" w:themeColor="accent2"/>
          <w:bottom w:val="single" w:sz="8" w:space="0" w:color="ABC100" w:themeColor="accent2"/>
          <w:right w:val="single" w:sz="8" w:space="0" w:color="ABC1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BC100" w:themeColor="accent2"/>
          <w:left w:val="single" w:sz="8" w:space="0" w:color="ABC100" w:themeColor="accent2"/>
          <w:bottom w:val="single" w:sz="8" w:space="0" w:color="ABC100" w:themeColor="accent2"/>
          <w:right w:val="single" w:sz="8" w:space="0" w:color="ABC100" w:themeColor="accent2"/>
        </w:tcBorders>
      </w:tcPr>
    </w:tblStylePr>
    <w:tblStylePr w:type="band1Horz">
      <w:tblPr/>
      <w:tcPr>
        <w:tcBorders>
          <w:top w:val="single" w:sz="8" w:space="0" w:color="ABC100" w:themeColor="accent2"/>
          <w:left w:val="single" w:sz="8" w:space="0" w:color="ABC100" w:themeColor="accent2"/>
          <w:bottom w:val="single" w:sz="8" w:space="0" w:color="ABC100" w:themeColor="accent2"/>
          <w:right w:val="single" w:sz="8" w:space="0" w:color="ABC100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5D858B" w:themeColor="accent3"/>
        <w:left w:val="single" w:sz="8" w:space="0" w:color="5D858B" w:themeColor="accent3"/>
        <w:bottom w:val="single" w:sz="8" w:space="0" w:color="5D858B" w:themeColor="accent3"/>
        <w:right w:val="single" w:sz="8" w:space="0" w:color="5D858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D858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858B" w:themeColor="accent3"/>
          <w:left w:val="single" w:sz="8" w:space="0" w:color="5D858B" w:themeColor="accent3"/>
          <w:bottom w:val="single" w:sz="8" w:space="0" w:color="5D858B" w:themeColor="accent3"/>
          <w:right w:val="single" w:sz="8" w:space="0" w:color="5D85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D858B" w:themeColor="accent3"/>
          <w:left w:val="single" w:sz="8" w:space="0" w:color="5D858B" w:themeColor="accent3"/>
          <w:bottom w:val="single" w:sz="8" w:space="0" w:color="5D858B" w:themeColor="accent3"/>
          <w:right w:val="single" w:sz="8" w:space="0" w:color="5D858B" w:themeColor="accent3"/>
        </w:tcBorders>
      </w:tcPr>
    </w:tblStylePr>
    <w:tblStylePr w:type="band1Horz">
      <w:tblPr/>
      <w:tcPr>
        <w:tcBorders>
          <w:top w:val="single" w:sz="8" w:space="0" w:color="5D858B" w:themeColor="accent3"/>
          <w:left w:val="single" w:sz="8" w:space="0" w:color="5D858B" w:themeColor="accent3"/>
          <w:bottom w:val="single" w:sz="8" w:space="0" w:color="5D858B" w:themeColor="accent3"/>
          <w:right w:val="single" w:sz="8" w:space="0" w:color="5D858B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617E" w:themeColor="accent4"/>
        <w:left w:val="single" w:sz="8" w:space="0" w:color="00617E" w:themeColor="accent4"/>
        <w:bottom w:val="single" w:sz="8" w:space="0" w:color="00617E" w:themeColor="accent4"/>
        <w:right w:val="single" w:sz="8" w:space="0" w:color="00617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17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17E" w:themeColor="accent4"/>
          <w:left w:val="single" w:sz="8" w:space="0" w:color="00617E" w:themeColor="accent4"/>
          <w:bottom w:val="single" w:sz="8" w:space="0" w:color="00617E" w:themeColor="accent4"/>
          <w:right w:val="single" w:sz="8" w:space="0" w:color="00617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17E" w:themeColor="accent4"/>
          <w:left w:val="single" w:sz="8" w:space="0" w:color="00617E" w:themeColor="accent4"/>
          <w:bottom w:val="single" w:sz="8" w:space="0" w:color="00617E" w:themeColor="accent4"/>
          <w:right w:val="single" w:sz="8" w:space="0" w:color="00617E" w:themeColor="accent4"/>
        </w:tcBorders>
      </w:tcPr>
    </w:tblStylePr>
    <w:tblStylePr w:type="band1Horz">
      <w:tblPr/>
      <w:tcPr>
        <w:tcBorders>
          <w:top w:val="single" w:sz="8" w:space="0" w:color="00617E" w:themeColor="accent4"/>
          <w:left w:val="single" w:sz="8" w:space="0" w:color="00617E" w:themeColor="accent4"/>
          <w:bottom w:val="single" w:sz="8" w:space="0" w:color="00617E" w:themeColor="accent4"/>
          <w:right w:val="single" w:sz="8" w:space="0" w:color="00617E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A4A6" w:themeColor="accent5"/>
        <w:left w:val="single" w:sz="8" w:space="0" w:color="00A4A6" w:themeColor="accent5"/>
        <w:bottom w:val="single" w:sz="8" w:space="0" w:color="00A4A6" w:themeColor="accent5"/>
        <w:right w:val="single" w:sz="8" w:space="0" w:color="00A4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4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4A6" w:themeColor="accent5"/>
          <w:left w:val="single" w:sz="8" w:space="0" w:color="00A4A6" w:themeColor="accent5"/>
          <w:bottom w:val="single" w:sz="8" w:space="0" w:color="00A4A6" w:themeColor="accent5"/>
          <w:right w:val="single" w:sz="8" w:space="0" w:color="00A4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4A6" w:themeColor="accent5"/>
          <w:left w:val="single" w:sz="8" w:space="0" w:color="00A4A6" w:themeColor="accent5"/>
          <w:bottom w:val="single" w:sz="8" w:space="0" w:color="00A4A6" w:themeColor="accent5"/>
          <w:right w:val="single" w:sz="8" w:space="0" w:color="00A4A6" w:themeColor="accent5"/>
        </w:tcBorders>
      </w:tcPr>
    </w:tblStylePr>
    <w:tblStylePr w:type="band1Horz">
      <w:tblPr/>
      <w:tcPr>
        <w:tcBorders>
          <w:top w:val="single" w:sz="8" w:space="0" w:color="00A4A6" w:themeColor="accent5"/>
          <w:left w:val="single" w:sz="8" w:space="0" w:color="00A4A6" w:themeColor="accent5"/>
          <w:bottom w:val="single" w:sz="8" w:space="0" w:color="00A4A6" w:themeColor="accent5"/>
          <w:right w:val="single" w:sz="8" w:space="0" w:color="00A4A6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7B8BB" w:themeColor="accent6"/>
        <w:left w:val="single" w:sz="8" w:space="0" w:color="97B8BB" w:themeColor="accent6"/>
        <w:bottom w:val="single" w:sz="8" w:space="0" w:color="97B8BB" w:themeColor="accent6"/>
        <w:right w:val="single" w:sz="8" w:space="0" w:color="97B8B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7B8B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B8BB" w:themeColor="accent6"/>
          <w:left w:val="single" w:sz="8" w:space="0" w:color="97B8BB" w:themeColor="accent6"/>
          <w:bottom w:val="single" w:sz="8" w:space="0" w:color="97B8BB" w:themeColor="accent6"/>
          <w:right w:val="single" w:sz="8" w:space="0" w:color="97B8B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7B8BB" w:themeColor="accent6"/>
          <w:left w:val="single" w:sz="8" w:space="0" w:color="97B8BB" w:themeColor="accent6"/>
          <w:bottom w:val="single" w:sz="8" w:space="0" w:color="97B8BB" w:themeColor="accent6"/>
          <w:right w:val="single" w:sz="8" w:space="0" w:color="97B8BB" w:themeColor="accent6"/>
        </w:tcBorders>
      </w:tcPr>
    </w:tblStylePr>
    <w:tblStylePr w:type="band1Horz">
      <w:tblPr/>
      <w:tcPr>
        <w:tcBorders>
          <w:top w:val="single" w:sz="8" w:space="0" w:color="97B8BB" w:themeColor="accent6"/>
          <w:left w:val="single" w:sz="8" w:space="0" w:color="97B8BB" w:themeColor="accent6"/>
          <w:bottom w:val="single" w:sz="8" w:space="0" w:color="97B8BB" w:themeColor="accent6"/>
          <w:right w:val="single" w:sz="8" w:space="0" w:color="97B8BB" w:themeColor="accent6"/>
        </w:tcBorders>
      </w:tcPr>
    </w:tblStylePr>
  </w:style>
  <w:style w:type="paragraph" w:styleId="Listecontinue">
    <w:name w:val="List Continue"/>
    <w:basedOn w:val="Normal"/>
    <w:semiHidden/>
    <w:unhideWhenUsed/>
    <w:rsid w:val="00654827"/>
    <w:pPr>
      <w:spacing w:after="120"/>
      <w:ind w:left="283"/>
      <w:contextualSpacing/>
    </w:pPr>
  </w:style>
  <w:style w:type="paragraph" w:styleId="Listecontinue2">
    <w:name w:val="List Continue 2"/>
    <w:basedOn w:val="Normal"/>
    <w:semiHidden/>
    <w:unhideWhenUsed/>
    <w:rsid w:val="00654827"/>
    <w:pPr>
      <w:spacing w:after="120"/>
      <w:ind w:left="566"/>
      <w:contextualSpacing/>
    </w:pPr>
  </w:style>
  <w:style w:type="paragraph" w:styleId="Listecontinue3">
    <w:name w:val="List Continue 3"/>
    <w:basedOn w:val="Normal"/>
    <w:semiHidden/>
    <w:unhideWhenUsed/>
    <w:rsid w:val="00654827"/>
    <w:pPr>
      <w:spacing w:after="120"/>
      <w:ind w:left="849"/>
      <w:contextualSpacing/>
    </w:pPr>
  </w:style>
  <w:style w:type="paragraph" w:styleId="Listecontinue4">
    <w:name w:val="List Continue 4"/>
    <w:basedOn w:val="Normal"/>
    <w:semiHidden/>
    <w:unhideWhenUsed/>
    <w:rsid w:val="00654827"/>
    <w:pPr>
      <w:spacing w:after="120"/>
      <w:ind w:left="1132"/>
      <w:contextualSpacing/>
    </w:pPr>
  </w:style>
  <w:style w:type="paragraph" w:styleId="Listecontinue5">
    <w:name w:val="List Continue 5"/>
    <w:basedOn w:val="Normal"/>
    <w:semiHidden/>
    <w:unhideWhenUsed/>
    <w:rsid w:val="00654827"/>
    <w:pPr>
      <w:spacing w:after="120"/>
      <w:ind w:left="1415"/>
      <w:contextualSpacing/>
    </w:pPr>
  </w:style>
  <w:style w:type="table" w:styleId="Listecouleur">
    <w:name w:val="Colorful List"/>
    <w:basedOn w:val="TableauNormal"/>
    <w:uiPriority w:val="7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89A00" w:themeFill="accent2" w:themeFillShade="CC"/>
      </w:tcPr>
    </w:tblStylePr>
    <w:tblStylePr w:type="lastRow">
      <w:rPr>
        <w:b/>
        <w:bCs/>
        <w:color w:val="889A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</w:tblPr>
    <w:tcPr>
      <w:shd w:val="clear" w:color="auto" w:fill="D9ED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89A00" w:themeFill="accent2" w:themeFillShade="CC"/>
      </w:tcPr>
    </w:tblStylePr>
    <w:tblStylePr w:type="lastRow">
      <w:rPr>
        <w:b/>
        <w:bCs/>
        <w:color w:val="889A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D4EB" w:themeFill="accent1" w:themeFillTint="3F"/>
      </w:tcPr>
    </w:tblStylePr>
    <w:tblStylePr w:type="band1Horz">
      <w:tblPr/>
      <w:tcPr>
        <w:shd w:val="clear" w:color="auto" w:fill="B2DCEF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</w:tblPr>
    <w:tcPr>
      <w:shd w:val="clear" w:color="auto" w:fill="FBFFD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89A00" w:themeFill="accent2" w:themeFillShade="CC"/>
      </w:tcPr>
    </w:tblStylePr>
    <w:tblStylePr w:type="lastRow">
      <w:rPr>
        <w:b/>
        <w:bCs/>
        <w:color w:val="889A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FB0" w:themeFill="accent2" w:themeFillTint="3F"/>
      </w:tcPr>
    </w:tblStylePr>
    <w:tblStylePr w:type="band1Horz">
      <w:tblPr/>
      <w:tcPr>
        <w:shd w:val="clear" w:color="auto" w:fill="F7FFB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</w:tblPr>
    <w:tcPr>
      <w:shd w:val="clear" w:color="auto" w:fill="EEF3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D64" w:themeFill="accent4" w:themeFillShade="CC"/>
      </w:tcPr>
    </w:tblStylePr>
    <w:tblStylePr w:type="lastRow">
      <w:rPr>
        <w:b/>
        <w:bCs/>
        <w:color w:val="004D6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1E3" w:themeFill="accent3" w:themeFillTint="3F"/>
      </w:tcPr>
    </w:tblStylePr>
    <w:tblStylePr w:type="band1Horz">
      <w:tblPr/>
      <w:tcPr>
        <w:shd w:val="clear" w:color="auto" w:fill="DDE7E8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</w:tblPr>
    <w:tcPr>
      <w:shd w:val="clear" w:color="auto" w:fill="D9F6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A6A6F" w:themeFill="accent3" w:themeFillShade="CC"/>
      </w:tcPr>
    </w:tblStylePr>
    <w:tblStylePr w:type="lastRow">
      <w:rPr>
        <w:b/>
        <w:bCs/>
        <w:color w:val="4A6A6F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0E9FF" w:themeFill="accent4" w:themeFillTint="3F"/>
      </w:tcPr>
    </w:tblStylePr>
    <w:tblStylePr w:type="band1Horz">
      <w:tblPr/>
      <w:tcPr>
        <w:shd w:val="clear" w:color="auto" w:fill="B2EDFF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</w:tblPr>
    <w:tcPr>
      <w:shd w:val="clear" w:color="auto" w:fill="DDFE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BA0" w:themeFill="accent6" w:themeFillShade="CC"/>
      </w:tcPr>
    </w:tblStylePr>
    <w:tblStylePr w:type="lastRow">
      <w:rPr>
        <w:b/>
        <w:bCs/>
        <w:color w:val="6E9BA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DFF" w:themeFill="accent5" w:themeFillTint="3F"/>
      </w:tcPr>
    </w:tblStylePr>
    <w:tblStylePr w:type="band1Horz">
      <w:tblPr/>
      <w:tcPr>
        <w:shd w:val="clear" w:color="auto" w:fill="BAFDFF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</w:tblPr>
    <w:tcPr>
      <w:shd w:val="clear" w:color="auto" w:fill="F4F8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284" w:themeFill="accent5" w:themeFillShade="CC"/>
      </w:tcPr>
    </w:tblStylePr>
    <w:tblStylePr w:type="lastRow">
      <w:rPr>
        <w:b/>
        <w:bCs/>
        <w:color w:val="0082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DEE" w:themeFill="accent6" w:themeFillTint="3F"/>
      </w:tcPr>
    </w:tblStylePr>
    <w:tblStylePr w:type="band1Horz">
      <w:tblPr/>
      <w:tcPr>
        <w:shd w:val="clear" w:color="auto" w:fill="EAF0F1" w:themeFill="accent6" w:themeFillTint="33"/>
      </w:tcPr>
    </w:tblStylePr>
  </w:style>
  <w:style w:type="table" w:styleId="Listefonce">
    <w:name w:val="Dark List"/>
    <w:basedOn w:val="TableauNormal"/>
    <w:uiPriority w:val="7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</w:tblPr>
    <w:tcPr>
      <w:shd w:val="clear" w:color="auto" w:fill="09212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101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182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182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182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1820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</w:tblPr>
    <w:tcPr>
      <w:shd w:val="clear" w:color="auto" w:fill="ABC1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46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F9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F9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9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9000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</w:tblPr>
    <w:tcPr>
      <w:shd w:val="clear" w:color="auto" w:fill="5D858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E414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5636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5636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36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368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</w:tblPr>
    <w:tcPr>
      <w:shd w:val="clear" w:color="auto" w:fill="00617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03E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85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85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E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</w:tblPr>
    <w:tcPr>
      <w:shd w:val="clear" w:color="auto" w:fill="00A4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1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A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A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A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A7C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</w:tblPr>
    <w:tcPr>
      <w:shd w:val="clear" w:color="auto" w:fill="97B8B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626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49498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4949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949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9498" w:themeFill="accent6" w:themeFillShade="BF"/>
      </w:tcPr>
    </w:tblStylePr>
  </w:style>
  <w:style w:type="table" w:styleId="Listemoyenne1">
    <w:name w:val="Medium List 1"/>
    <w:basedOn w:val="TableauNormal"/>
    <w:uiPriority w:val="65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F4A41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9212C" w:themeColor="accent1"/>
        <w:bottom w:val="single" w:sz="8" w:space="0" w:color="09212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212C" w:themeColor="accent1"/>
        </w:tcBorders>
      </w:tcPr>
    </w:tblStylePr>
    <w:tblStylePr w:type="lastRow">
      <w:rPr>
        <w:b/>
        <w:bCs/>
        <w:color w:val="F4A41D" w:themeColor="text2"/>
      </w:rPr>
      <w:tblPr/>
      <w:tcPr>
        <w:tcBorders>
          <w:top w:val="single" w:sz="8" w:space="0" w:color="09212C" w:themeColor="accent1"/>
          <w:bottom w:val="single" w:sz="8" w:space="0" w:color="09212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212C" w:themeColor="accent1"/>
          <w:bottom w:val="single" w:sz="8" w:space="0" w:color="09212C" w:themeColor="accent1"/>
        </w:tcBorders>
      </w:tcPr>
    </w:tblStylePr>
    <w:tblStylePr w:type="band1Vert">
      <w:tblPr/>
      <w:tcPr>
        <w:shd w:val="clear" w:color="auto" w:fill="A1D4EB" w:themeFill="accent1" w:themeFillTint="3F"/>
      </w:tcPr>
    </w:tblStylePr>
    <w:tblStylePr w:type="band1Horz">
      <w:tblPr/>
      <w:tcPr>
        <w:shd w:val="clear" w:color="auto" w:fill="A1D4EB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ABC100" w:themeColor="accent2"/>
        <w:bottom w:val="single" w:sz="8" w:space="0" w:color="ABC1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BC100" w:themeColor="accent2"/>
        </w:tcBorders>
      </w:tcPr>
    </w:tblStylePr>
    <w:tblStylePr w:type="lastRow">
      <w:rPr>
        <w:b/>
        <w:bCs/>
        <w:color w:val="F4A41D" w:themeColor="text2"/>
      </w:rPr>
      <w:tblPr/>
      <w:tcPr>
        <w:tcBorders>
          <w:top w:val="single" w:sz="8" w:space="0" w:color="ABC100" w:themeColor="accent2"/>
          <w:bottom w:val="single" w:sz="8" w:space="0" w:color="ABC1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BC100" w:themeColor="accent2"/>
          <w:bottom w:val="single" w:sz="8" w:space="0" w:color="ABC100" w:themeColor="accent2"/>
        </w:tcBorders>
      </w:tcPr>
    </w:tblStylePr>
    <w:tblStylePr w:type="band1Vert">
      <w:tblPr/>
      <w:tcPr>
        <w:shd w:val="clear" w:color="auto" w:fill="F5FFB0" w:themeFill="accent2" w:themeFillTint="3F"/>
      </w:tcPr>
    </w:tblStylePr>
    <w:tblStylePr w:type="band1Horz">
      <w:tblPr/>
      <w:tcPr>
        <w:shd w:val="clear" w:color="auto" w:fill="F5FFB0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5D858B" w:themeColor="accent3"/>
        <w:bottom w:val="single" w:sz="8" w:space="0" w:color="5D858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D858B" w:themeColor="accent3"/>
        </w:tcBorders>
      </w:tcPr>
    </w:tblStylePr>
    <w:tblStylePr w:type="lastRow">
      <w:rPr>
        <w:b/>
        <w:bCs/>
        <w:color w:val="F4A41D" w:themeColor="text2"/>
      </w:rPr>
      <w:tblPr/>
      <w:tcPr>
        <w:tcBorders>
          <w:top w:val="single" w:sz="8" w:space="0" w:color="5D858B" w:themeColor="accent3"/>
          <w:bottom w:val="single" w:sz="8" w:space="0" w:color="5D85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D858B" w:themeColor="accent3"/>
          <w:bottom w:val="single" w:sz="8" w:space="0" w:color="5D858B" w:themeColor="accent3"/>
        </w:tcBorders>
      </w:tcPr>
    </w:tblStylePr>
    <w:tblStylePr w:type="band1Vert">
      <w:tblPr/>
      <w:tcPr>
        <w:shd w:val="clear" w:color="auto" w:fill="D5E1E3" w:themeFill="accent3" w:themeFillTint="3F"/>
      </w:tcPr>
    </w:tblStylePr>
    <w:tblStylePr w:type="band1Horz">
      <w:tblPr/>
      <w:tcPr>
        <w:shd w:val="clear" w:color="auto" w:fill="D5E1E3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617E" w:themeColor="accent4"/>
        <w:bottom w:val="single" w:sz="8" w:space="0" w:color="00617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17E" w:themeColor="accent4"/>
        </w:tcBorders>
      </w:tcPr>
    </w:tblStylePr>
    <w:tblStylePr w:type="lastRow">
      <w:rPr>
        <w:b/>
        <w:bCs/>
        <w:color w:val="F4A41D" w:themeColor="text2"/>
      </w:rPr>
      <w:tblPr/>
      <w:tcPr>
        <w:tcBorders>
          <w:top w:val="single" w:sz="8" w:space="0" w:color="00617E" w:themeColor="accent4"/>
          <w:bottom w:val="single" w:sz="8" w:space="0" w:color="00617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17E" w:themeColor="accent4"/>
          <w:bottom w:val="single" w:sz="8" w:space="0" w:color="00617E" w:themeColor="accent4"/>
        </w:tcBorders>
      </w:tcPr>
    </w:tblStylePr>
    <w:tblStylePr w:type="band1Vert">
      <w:tblPr/>
      <w:tcPr>
        <w:shd w:val="clear" w:color="auto" w:fill="A0E9FF" w:themeFill="accent4" w:themeFillTint="3F"/>
      </w:tcPr>
    </w:tblStylePr>
    <w:tblStylePr w:type="band1Horz">
      <w:tblPr/>
      <w:tcPr>
        <w:shd w:val="clear" w:color="auto" w:fill="A0E9FF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A4A6" w:themeColor="accent5"/>
        <w:bottom w:val="single" w:sz="8" w:space="0" w:color="00A4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4A6" w:themeColor="accent5"/>
        </w:tcBorders>
      </w:tcPr>
    </w:tblStylePr>
    <w:tblStylePr w:type="lastRow">
      <w:rPr>
        <w:b/>
        <w:bCs/>
        <w:color w:val="F4A41D" w:themeColor="text2"/>
      </w:rPr>
      <w:tblPr/>
      <w:tcPr>
        <w:tcBorders>
          <w:top w:val="single" w:sz="8" w:space="0" w:color="00A4A6" w:themeColor="accent5"/>
          <w:bottom w:val="single" w:sz="8" w:space="0" w:color="00A4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4A6" w:themeColor="accent5"/>
          <w:bottom w:val="single" w:sz="8" w:space="0" w:color="00A4A6" w:themeColor="accent5"/>
        </w:tcBorders>
      </w:tcPr>
    </w:tblStylePr>
    <w:tblStylePr w:type="band1Vert">
      <w:tblPr/>
      <w:tcPr>
        <w:shd w:val="clear" w:color="auto" w:fill="AAFDFF" w:themeFill="accent5" w:themeFillTint="3F"/>
      </w:tcPr>
    </w:tblStylePr>
    <w:tblStylePr w:type="band1Horz">
      <w:tblPr/>
      <w:tcPr>
        <w:shd w:val="clear" w:color="auto" w:fill="AAFDFF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7B8BB" w:themeColor="accent6"/>
        <w:bottom w:val="single" w:sz="8" w:space="0" w:color="97B8B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7B8BB" w:themeColor="accent6"/>
        </w:tcBorders>
      </w:tcPr>
    </w:tblStylePr>
    <w:tblStylePr w:type="lastRow">
      <w:rPr>
        <w:b/>
        <w:bCs/>
        <w:color w:val="F4A41D" w:themeColor="text2"/>
      </w:rPr>
      <w:tblPr/>
      <w:tcPr>
        <w:tcBorders>
          <w:top w:val="single" w:sz="8" w:space="0" w:color="97B8BB" w:themeColor="accent6"/>
          <w:bottom w:val="single" w:sz="8" w:space="0" w:color="97B8B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7B8BB" w:themeColor="accent6"/>
          <w:bottom w:val="single" w:sz="8" w:space="0" w:color="97B8BB" w:themeColor="accent6"/>
        </w:tcBorders>
      </w:tcPr>
    </w:tblStylePr>
    <w:tblStylePr w:type="band1Vert">
      <w:tblPr/>
      <w:tcPr>
        <w:shd w:val="clear" w:color="auto" w:fill="E5EDEE" w:themeFill="accent6" w:themeFillTint="3F"/>
      </w:tcPr>
    </w:tblStylePr>
    <w:tblStylePr w:type="band1Horz">
      <w:tblPr/>
      <w:tcPr>
        <w:shd w:val="clear" w:color="auto" w:fill="E5EDEE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9212C" w:themeColor="accent1"/>
        <w:left w:val="single" w:sz="8" w:space="0" w:color="09212C" w:themeColor="accent1"/>
        <w:bottom w:val="single" w:sz="8" w:space="0" w:color="09212C" w:themeColor="accent1"/>
        <w:right w:val="single" w:sz="8" w:space="0" w:color="09212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212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9212C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212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212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D4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1D4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ABC100" w:themeColor="accent2"/>
        <w:left w:val="single" w:sz="8" w:space="0" w:color="ABC100" w:themeColor="accent2"/>
        <w:bottom w:val="single" w:sz="8" w:space="0" w:color="ABC100" w:themeColor="accent2"/>
        <w:right w:val="single" w:sz="8" w:space="0" w:color="ABC1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BC1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BC10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BC1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BC1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FB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FB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5D858B" w:themeColor="accent3"/>
        <w:left w:val="single" w:sz="8" w:space="0" w:color="5D858B" w:themeColor="accent3"/>
        <w:bottom w:val="single" w:sz="8" w:space="0" w:color="5D858B" w:themeColor="accent3"/>
        <w:right w:val="single" w:sz="8" w:space="0" w:color="5D858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D858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D858B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D858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D858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1E3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1E3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617E" w:themeColor="accent4"/>
        <w:left w:val="single" w:sz="8" w:space="0" w:color="00617E" w:themeColor="accent4"/>
        <w:bottom w:val="single" w:sz="8" w:space="0" w:color="00617E" w:themeColor="accent4"/>
        <w:right w:val="single" w:sz="8" w:space="0" w:color="00617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17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17E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17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17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0E9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0E9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A4A6" w:themeColor="accent5"/>
        <w:left w:val="single" w:sz="8" w:space="0" w:color="00A4A6" w:themeColor="accent5"/>
        <w:bottom w:val="single" w:sz="8" w:space="0" w:color="00A4A6" w:themeColor="accent5"/>
        <w:right w:val="single" w:sz="8" w:space="0" w:color="00A4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4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4A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4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4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D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AFD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65482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7B8BB" w:themeColor="accent6"/>
        <w:left w:val="single" w:sz="8" w:space="0" w:color="97B8BB" w:themeColor="accent6"/>
        <w:bottom w:val="single" w:sz="8" w:space="0" w:color="97B8BB" w:themeColor="accent6"/>
        <w:right w:val="single" w:sz="8" w:space="0" w:color="97B8B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7B8B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7B8BB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7B8B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7B8B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DE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DE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MachinecrireHTML">
    <w:name w:val="HTML Typewriter"/>
    <w:basedOn w:val="Policepardfaut"/>
    <w:semiHidden/>
    <w:unhideWhenUsed/>
    <w:rsid w:val="00654827"/>
    <w:rPr>
      <w:rFonts w:ascii="Consolas" w:hAnsi="Consolas"/>
      <w:sz w:val="20"/>
      <w:szCs w:val="20"/>
    </w:rPr>
  </w:style>
  <w:style w:type="character" w:customStyle="1" w:styleId="Mention1">
    <w:name w:val="Mention1"/>
    <w:basedOn w:val="Policepardfaut"/>
    <w:uiPriority w:val="99"/>
    <w:semiHidden/>
    <w:unhideWhenUsed/>
    <w:rsid w:val="00654827"/>
    <w:rPr>
      <w:color w:val="2B579A"/>
      <w:shd w:val="clear" w:color="auto" w:fill="E1DFDD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54827"/>
    <w:rPr>
      <w:color w:val="605E5C"/>
      <w:shd w:val="clear" w:color="auto" w:fill="E1DFDD"/>
    </w:rPr>
  </w:style>
  <w:style w:type="character" w:customStyle="1" w:styleId="Mot-dise1">
    <w:name w:val="Mot-dièse1"/>
    <w:basedOn w:val="Policepardfaut"/>
    <w:uiPriority w:val="99"/>
    <w:semiHidden/>
    <w:unhideWhenUsed/>
    <w:rsid w:val="00654827"/>
    <w:rPr>
      <w:color w:val="2B579A"/>
      <w:shd w:val="clear" w:color="auto" w:fill="E1DFDD"/>
    </w:rPr>
  </w:style>
  <w:style w:type="paragraph" w:styleId="Normalcentr">
    <w:name w:val="Block Text"/>
    <w:basedOn w:val="Normal"/>
    <w:semiHidden/>
    <w:unhideWhenUsed/>
    <w:rsid w:val="00654827"/>
    <w:pPr>
      <w:pBdr>
        <w:top w:val="single" w:sz="2" w:space="10" w:color="09212C" w:themeColor="accent1"/>
        <w:left w:val="single" w:sz="2" w:space="10" w:color="09212C" w:themeColor="accent1"/>
        <w:bottom w:val="single" w:sz="2" w:space="10" w:color="09212C" w:themeColor="accent1"/>
        <w:right w:val="single" w:sz="2" w:space="10" w:color="09212C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09212C" w:themeColor="accent1"/>
    </w:rPr>
  </w:style>
  <w:style w:type="character" w:styleId="Numrodeligne">
    <w:name w:val="line number"/>
    <w:basedOn w:val="Policepardfaut"/>
    <w:semiHidden/>
    <w:unhideWhenUsed/>
    <w:rsid w:val="00654827"/>
  </w:style>
  <w:style w:type="character" w:styleId="Numrodepage">
    <w:name w:val="page number"/>
    <w:basedOn w:val="Policepardfaut"/>
    <w:semiHidden/>
    <w:unhideWhenUsed/>
    <w:rsid w:val="00654827"/>
  </w:style>
  <w:style w:type="table" w:styleId="Ombrageclair">
    <w:name w:val="Light Shading"/>
    <w:basedOn w:val="TableauNormal"/>
    <w:uiPriority w:val="6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rformatHTML">
    <w:name w:val="HTML Preformatted"/>
    <w:basedOn w:val="Normal"/>
    <w:link w:val="PrformatHTMLCar"/>
    <w:semiHidden/>
    <w:unhideWhenUsed/>
    <w:rsid w:val="00654827"/>
    <w:rPr>
      <w:rFonts w:ascii="Consolas" w:hAnsi="Consolas"/>
      <w:sz w:val="20"/>
    </w:rPr>
  </w:style>
  <w:style w:type="character" w:customStyle="1" w:styleId="PrformatHTMLCar">
    <w:name w:val="Préformaté HTML Car"/>
    <w:basedOn w:val="Policepardfaut"/>
    <w:link w:val="PrformatHTML"/>
    <w:semiHidden/>
    <w:rsid w:val="00654827"/>
    <w:rPr>
      <w:rFonts w:ascii="Consolas" w:eastAsia="Times New Roman" w:hAnsi="Consolas" w:cs="Times New Roman"/>
      <w:sz w:val="20"/>
      <w:szCs w:val="20"/>
      <w:lang w:eastAsia="fr-FR"/>
    </w:rPr>
  </w:style>
  <w:style w:type="character" w:styleId="Rfrenceintense">
    <w:name w:val="Intense Reference"/>
    <w:basedOn w:val="Policepardfaut"/>
    <w:uiPriority w:val="32"/>
    <w:rsid w:val="00654827"/>
    <w:rPr>
      <w:b/>
      <w:bCs/>
      <w:smallCaps/>
      <w:color w:val="09212C" w:themeColor="accent1"/>
      <w:spacing w:val="5"/>
    </w:rPr>
  </w:style>
  <w:style w:type="paragraph" w:styleId="Retrait1religne">
    <w:name w:val="Body Text First Indent"/>
    <w:basedOn w:val="Corpsdetexte"/>
    <w:link w:val="Retrait1religneCar"/>
    <w:rsid w:val="00654827"/>
    <w:pPr>
      <w:spacing w:before="0"/>
      <w:ind w:left="57" w:right="0" w:firstLine="360"/>
      <w:jc w:val="left"/>
    </w:pPr>
    <w:rPr>
      <w:szCs w:val="20"/>
    </w:rPr>
  </w:style>
  <w:style w:type="character" w:customStyle="1" w:styleId="Retrait1religneCar">
    <w:name w:val="Retrait 1re ligne Car"/>
    <w:basedOn w:val="Policepardfaut"/>
    <w:link w:val="Retrait1religne"/>
    <w:rsid w:val="00654827"/>
    <w:rPr>
      <w:rFonts w:ascii="Arial" w:eastAsia="Times New Roman" w:hAnsi="Arial" w:cs="Times New Roman"/>
      <w:szCs w:val="20"/>
      <w:lang w:eastAsia="fr-FR"/>
    </w:rPr>
  </w:style>
  <w:style w:type="paragraph" w:styleId="Retraitcorpsdetexte">
    <w:name w:val="Body Text Indent"/>
    <w:basedOn w:val="Normal"/>
    <w:link w:val="RetraitcorpsdetexteCar"/>
    <w:semiHidden/>
    <w:unhideWhenUsed/>
    <w:rsid w:val="00654827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semiHidden/>
    <w:rsid w:val="00654827"/>
    <w:rPr>
      <w:rFonts w:ascii="Arial" w:eastAsia="Times New Roman" w:hAnsi="Arial" w:cs="Times New Roman"/>
      <w:szCs w:val="20"/>
      <w:lang w:eastAsia="fr-FR"/>
    </w:rPr>
  </w:style>
  <w:style w:type="paragraph" w:styleId="Retraitcorpsdetexte2">
    <w:name w:val="Body Text Indent 2"/>
    <w:basedOn w:val="Normal"/>
    <w:link w:val="Retraitcorpsdetexte2Car"/>
    <w:semiHidden/>
    <w:unhideWhenUsed/>
    <w:rsid w:val="00654827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semiHidden/>
    <w:rsid w:val="00654827"/>
    <w:rPr>
      <w:rFonts w:ascii="Arial" w:eastAsia="Times New Roman" w:hAnsi="Arial" w:cs="Times New Roman"/>
      <w:szCs w:val="20"/>
      <w:lang w:eastAsia="fr-FR"/>
    </w:rPr>
  </w:style>
  <w:style w:type="paragraph" w:styleId="Retraitcorpsdetexte3">
    <w:name w:val="Body Text Indent 3"/>
    <w:basedOn w:val="Normal"/>
    <w:link w:val="Retraitcorpsdetexte3Car"/>
    <w:semiHidden/>
    <w:unhideWhenUsed/>
    <w:rsid w:val="00654827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semiHidden/>
    <w:rsid w:val="00654827"/>
    <w:rPr>
      <w:rFonts w:ascii="Arial" w:eastAsia="Times New Roman" w:hAnsi="Arial" w:cs="Times New Roman"/>
      <w:sz w:val="16"/>
      <w:szCs w:val="16"/>
      <w:lang w:eastAsia="fr-FR"/>
    </w:rPr>
  </w:style>
  <w:style w:type="paragraph" w:styleId="Retraitcorpset1relig">
    <w:name w:val="Body Text First Indent 2"/>
    <w:basedOn w:val="Retraitcorpsdetexte"/>
    <w:link w:val="Retraitcorpset1religCar"/>
    <w:semiHidden/>
    <w:unhideWhenUsed/>
    <w:rsid w:val="00654827"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semiHidden/>
    <w:rsid w:val="00654827"/>
    <w:rPr>
      <w:rFonts w:ascii="Arial" w:eastAsia="Times New Roman" w:hAnsi="Arial" w:cs="Times New Roman"/>
      <w:szCs w:val="20"/>
      <w:lang w:eastAsia="fr-FR"/>
    </w:rPr>
  </w:style>
  <w:style w:type="paragraph" w:styleId="Retraitnormal">
    <w:name w:val="Normal Indent"/>
    <w:basedOn w:val="Normal"/>
    <w:semiHidden/>
    <w:unhideWhenUsed/>
    <w:rsid w:val="00654827"/>
    <w:pPr>
      <w:ind w:left="720"/>
    </w:pPr>
  </w:style>
  <w:style w:type="paragraph" w:styleId="Salutations">
    <w:name w:val="Salutation"/>
    <w:basedOn w:val="Normal"/>
    <w:next w:val="Normal"/>
    <w:link w:val="SalutationsCar"/>
    <w:rsid w:val="00654827"/>
  </w:style>
  <w:style w:type="character" w:customStyle="1" w:styleId="SalutationsCar">
    <w:name w:val="Salutations Car"/>
    <w:basedOn w:val="Policepardfaut"/>
    <w:link w:val="Salutations"/>
    <w:rsid w:val="00654827"/>
    <w:rPr>
      <w:rFonts w:ascii="Arial" w:eastAsia="Times New Roman" w:hAnsi="Arial" w:cs="Times New Roman"/>
      <w:szCs w:val="20"/>
      <w:lang w:eastAsia="fr-FR"/>
    </w:rPr>
  </w:style>
  <w:style w:type="paragraph" w:styleId="Sansinterligne">
    <w:name w:val="No Spacing"/>
    <w:uiPriority w:val="1"/>
    <w:rsid w:val="00654827"/>
    <w:pPr>
      <w:spacing w:after="0" w:line="240" w:lineRule="auto"/>
      <w:ind w:left="57"/>
    </w:pPr>
    <w:rPr>
      <w:rFonts w:ascii="Arial" w:eastAsia="Times New Roman" w:hAnsi="Arial" w:cs="Times New Roman"/>
      <w:szCs w:val="20"/>
      <w:lang w:eastAsia="fr-FR"/>
    </w:rPr>
  </w:style>
  <w:style w:type="paragraph" w:styleId="Signature">
    <w:name w:val="Signature"/>
    <w:basedOn w:val="Normal"/>
    <w:link w:val="SignatureCar"/>
    <w:semiHidden/>
    <w:unhideWhenUsed/>
    <w:rsid w:val="00654827"/>
    <w:pPr>
      <w:ind w:left="4252"/>
    </w:pPr>
  </w:style>
  <w:style w:type="character" w:customStyle="1" w:styleId="SignatureCar">
    <w:name w:val="Signature Car"/>
    <w:basedOn w:val="Policepardfaut"/>
    <w:link w:val="Signature"/>
    <w:semiHidden/>
    <w:rsid w:val="00654827"/>
    <w:rPr>
      <w:rFonts w:ascii="Arial" w:eastAsia="Times New Roman" w:hAnsi="Arial" w:cs="Times New Roman"/>
      <w:szCs w:val="20"/>
      <w:lang w:eastAsia="fr-FR"/>
    </w:rPr>
  </w:style>
  <w:style w:type="paragraph" w:styleId="Signaturelectronique">
    <w:name w:val="E-mail Signature"/>
    <w:basedOn w:val="Normal"/>
    <w:link w:val="SignaturelectroniqueCar"/>
    <w:semiHidden/>
    <w:unhideWhenUsed/>
    <w:rsid w:val="00654827"/>
  </w:style>
  <w:style w:type="character" w:customStyle="1" w:styleId="SignaturelectroniqueCar">
    <w:name w:val="Signature électronique Car"/>
    <w:basedOn w:val="Policepardfaut"/>
    <w:link w:val="Signaturelectronique"/>
    <w:semiHidden/>
    <w:rsid w:val="00654827"/>
    <w:rPr>
      <w:rFonts w:ascii="Arial" w:eastAsia="Times New Roman" w:hAnsi="Arial" w:cs="Times New Roman"/>
      <w:szCs w:val="20"/>
      <w:lang w:eastAsia="fr-FR"/>
    </w:rPr>
  </w:style>
  <w:style w:type="character" w:customStyle="1" w:styleId="SmartHyperlink1">
    <w:name w:val="Smart Hyperlink1"/>
    <w:basedOn w:val="Policepardfaut"/>
    <w:uiPriority w:val="99"/>
    <w:semiHidden/>
    <w:unhideWhenUsed/>
    <w:rsid w:val="00654827"/>
    <w:rPr>
      <w:u w:val="dotted"/>
    </w:rPr>
  </w:style>
  <w:style w:type="character" w:customStyle="1" w:styleId="SmartLink1">
    <w:name w:val="SmartLink1"/>
    <w:basedOn w:val="Policepardfaut"/>
    <w:uiPriority w:val="99"/>
    <w:semiHidden/>
    <w:unhideWhenUsed/>
    <w:rsid w:val="00654827"/>
    <w:rPr>
      <w:color w:val="0000FF"/>
      <w:u w:val="single"/>
      <w:shd w:val="clear" w:color="auto" w:fill="F3F2F1"/>
    </w:rPr>
  </w:style>
  <w:style w:type="paragraph" w:styleId="Sous-titre">
    <w:name w:val="Subtitle"/>
    <w:basedOn w:val="Normal"/>
    <w:next w:val="Normal"/>
    <w:link w:val="Sous-titreCar"/>
    <w:rsid w:val="00654827"/>
    <w:pPr>
      <w:numPr>
        <w:ilvl w:val="1"/>
      </w:numPr>
      <w:spacing w:after="160"/>
      <w:ind w:left="57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rsid w:val="00654827"/>
    <w:rPr>
      <w:rFonts w:eastAsiaTheme="minorEastAsia"/>
      <w:color w:val="5A5A5A" w:themeColor="text1" w:themeTint="A5"/>
      <w:spacing w:val="15"/>
      <w:lang w:eastAsia="fr-FR"/>
    </w:rPr>
  </w:style>
  <w:style w:type="paragraph" w:styleId="Tabledesrfrencesjuridiques">
    <w:name w:val="table of authorities"/>
    <w:basedOn w:val="Normal"/>
    <w:next w:val="Normal"/>
    <w:semiHidden/>
    <w:unhideWhenUsed/>
    <w:rsid w:val="00654827"/>
    <w:pPr>
      <w:ind w:left="220" w:hanging="220"/>
    </w:pPr>
  </w:style>
  <w:style w:type="table" w:styleId="Tableauclassique1">
    <w:name w:val="Table Classic 1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color w:val="000080"/>
      <w:sz w:val="20"/>
      <w:szCs w:val="20"/>
      <w:lang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color w:val="FFFFFF"/>
      <w:sz w:val="20"/>
      <w:szCs w:val="20"/>
      <w:lang w:eastAsia="fr-FR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contemporain">
    <w:name w:val="Table Contemporary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Grille1Clair">
    <w:name w:val="Grid Table 1 Light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7B9E0" w:themeColor="accent1" w:themeTint="66"/>
        <w:left w:val="single" w:sz="4" w:space="0" w:color="67B9E0" w:themeColor="accent1" w:themeTint="66"/>
        <w:bottom w:val="single" w:sz="4" w:space="0" w:color="67B9E0" w:themeColor="accent1" w:themeTint="66"/>
        <w:right w:val="single" w:sz="4" w:space="0" w:color="67B9E0" w:themeColor="accent1" w:themeTint="66"/>
        <w:insideH w:val="single" w:sz="4" w:space="0" w:color="67B9E0" w:themeColor="accent1" w:themeTint="66"/>
        <w:insideV w:val="single" w:sz="4" w:space="0" w:color="67B9E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289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89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0FF80" w:themeColor="accent2" w:themeTint="66"/>
        <w:left w:val="single" w:sz="4" w:space="0" w:color="F0FF80" w:themeColor="accent2" w:themeTint="66"/>
        <w:bottom w:val="single" w:sz="4" w:space="0" w:color="F0FF80" w:themeColor="accent2" w:themeTint="66"/>
        <w:right w:val="single" w:sz="4" w:space="0" w:color="F0FF80" w:themeColor="accent2" w:themeTint="66"/>
        <w:insideH w:val="single" w:sz="4" w:space="0" w:color="F0FF80" w:themeColor="accent2" w:themeTint="66"/>
        <w:insideV w:val="single" w:sz="4" w:space="0" w:color="F0FF8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8FF4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8FF4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CCFD2" w:themeColor="accent3" w:themeTint="66"/>
        <w:left w:val="single" w:sz="4" w:space="0" w:color="BCCFD2" w:themeColor="accent3" w:themeTint="66"/>
        <w:bottom w:val="single" w:sz="4" w:space="0" w:color="BCCFD2" w:themeColor="accent3" w:themeTint="66"/>
        <w:right w:val="single" w:sz="4" w:space="0" w:color="BCCFD2" w:themeColor="accent3" w:themeTint="66"/>
        <w:insideH w:val="single" w:sz="4" w:space="0" w:color="BCCFD2" w:themeColor="accent3" w:themeTint="66"/>
        <w:insideV w:val="single" w:sz="4" w:space="0" w:color="BCCFD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AB7B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B7B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5DBFF" w:themeColor="accent4" w:themeTint="66"/>
        <w:left w:val="single" w:sz="4" w:space="0" w:color="65DBFF" w:themeColor="accent4" w:themeTint="66"/>
        <w:bottom w:val="single" w:sz="4" w:space="0" w:color="65DBFF" w:themeColor="accent4" w:themeTint="66"/>
        <w:right w:val="single" w:sz="4" w:space="0" w:color="65DBFF" w:themeColor="accent4" w:themeTint="66"/>
        <w:insideH w:val="single" w:sz="4" w:space="0" w:color="65DBFF" w:themeColor="accent4" w:themeTint="66"/>
        <w:insideV w:val="single" w:sz="4" w:space="0" w:color="65DB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8C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8C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5FCFF" w:themeColor="accent5" w:themeTint="66"/>
        <w:left w:val="single" w:sz="4" w:space="0" w:color="75FCFF" w:themeColor="accent5" w:themeTint="66"/>
        <w:bottom w:val="single" w:sz="4" w:space="0" w:color="75FCFF" w:themeColor="accent5" w:themeTint="66"/>
        <w:right w:val="single" w:sz="4" w:space="0" w:color="75FCFF" w:themeColor="accent5" w:themeTint="66"/>
        <w:insideH w:val="single" w:sz="4" w:space="0" w:color="75FCFF" w:themeColor="accent5" w:themeTint="66"/>
        <w:insideV w:val="single" w:sz="4" w:space="0" w:color="75FC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30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0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D5E2E3" w:themeColor="accent6" w:themeTint="66"/>
        <w:left w:val="single" w:sz="4" w:space="0" w:color="D5E2E3" w:themeColor="accent6" w:themeTint="66"/>
        <w:bottom w:val="single" w:sz="4" w:space="0" w:color="D5E2E3" w:themeColor="accent6" w:themeTint="66"/>
        <w:right w:val="single" w:sz="4" w:space="0" w:color="D5E2E3" w:themeColor="accent6" w:themeTint="66"/>
        <w:insideH w:val="single" w:sz="4" w:space="0" w:color="D5E2E3" w:themeColor="accent6" w:themeTint="66"/>
        <w:insideV w:val="single" w:sz="4" w:space="0" w:color="D5E2E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D4D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D4D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2892C3" w:themeColor="accent1" w:themeTint="99"/>
        <w:bottom w:val="single" w:sz="2" w:space="0" w:color="2892C3" w:themeColor="accent1" w:themeTint="99"/>
        <w:insideH w:val="single" w:sz="2" w:space="0" w:color="2892C3" w:themeColor="accent1" w:themeTint="99"/>
        <w:insideV w:val="single" w:sz="2" w:space="0" w:color="289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892C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892C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CEF" w:themeFill="accent1" w:themeFillTint="33"/>
      </w:tcPr>
    </w:tblStylePr>
    <w:tblStylePr w:type="band1Horz">
      <w:tblPr/>
      <w:tcPr>
        <w:shd w:val="clear" w:color="auto" w:fill="B2DCEF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E8FF40" w:themeColor="accent2" w:themeTint="99"/>
        <w:bottom w:val="single" w:sz="2" w:space="0" w:color="E8FF40" w:themeColor="accent2" w:themeTint="99"/>
        <w:insideH w:val="single" w:sz="2" w:space="0" w:color="E8FF40" w:themeColor="accent2" w:themeTint="99"/>
        <w:insideV w:val="single" w:sz="2" w:space="0" w:color="E8FF4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8FF4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8FF4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FBF" w:themeFill="accent2" w:themeFillTint="33"/>
      </w:tcPr>
    </w:tblStylePr>
    <w:tblStylePr w:type="band1Horz">
      <w:tblPr/>
      <w:tcPr>
        <w:shd w:val="clear" w:color="auto" w:fill="F7FFB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9AB7BC" w:themeColor="accent3" w:themeTint="99"/>
        <w:bottom w:val="single" w:sz="2" w:space="0" w:color="9AB7BC" w:themeColor="accent3" w:themeTint="99"/>
        <w:insideH w:val="single" w:sz="2" w:space="0" w:color="9AB7BC" w:themeColor="accent3" w:themeTint="99"/>
        <w:insideV w:val="single" w:sz="2" w:space="0" w:color="9AB7B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B7B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B7B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7E8" w:themeFill="accent3" w:themeFillTint="33"/>
      </w:tcPr>
    </w:tblStylePr>
    <w:tblStylePr w:type="band1Horz">
      <w:tblPr/>
      <w:tcPr>
        <w:shd w:val="clear" w:color="auto" w:fill="DDE7E8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18C9FF" w:themeColor="accent4" w:themeTint="99"/>
        <w:bottom w:val="single" w:sz="2" w:space="0" w:color="18C9FF" w:themeColor="accent4" w:themeTint="99"/>
        <w:insideH w:val="single" w:sz="2" w:space="0" w:color="18C9FF" w:themeColor="accent4" w:themeTint="99"/>
        <w:insideV w:val="single" w:sz="2" w:space="0" w:color="18C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8C9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8C9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DFF" w:themeFill="accent4" w:themeFillTint="33"/>
      </w:tcPr>
    </w:tblStylePr>
    <w:tblStylePr w:type="band1Horz">
      <w:tblPr/>
      <w:tcPr>
        <w:shd w:val="clear" w:color="auto" w:fill="B2EDFF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30FBFF" w:themeColor="accent5" w:themeTint="99"/>
        <w:bottom w:val="single" w:sz="2" w:space="0" w:color="30FBFF" w:themeColor="accent5" w:themeTint="99"/>
        <w:insideH w:val="single" w:sz="2" w:space="0" w:color="30FBFF" w:themeColor="accent5" w:themeTint="99"/>
        <w:insideV w:val="single" w:sz="2" w:space="0" w:color="30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0FB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0FB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DFF" w:themeFill="accent5" w:themeFillTint="33"/>
      </w:tcPr>
    </w:tblStylePr>
    <w:tblStylePr w:type="band1Horz">
      <w:tblPr/>
      <w:tcPr>
        <w:shd w:val="clear" w:color="auto" w:fill="BAFDFF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2" w:space="0" w:color="C0D4D6" w:themeColor="accent6" w:themeTint="99"/>
        <w:bottom w:val="single" w:sz="2" w:space="0" w:color="C0D4D6" w:themeColor="accent6" w:themeTint="99"/>
        <w:insideH w:val="single" w:sz="2" w:space="0" w:color="C0D4D6" w:themeColor="accent6" w:themeTint="99"/>
        <w:insideV w:val="single" w:sz="2" w:space="0" w:color="C0D4D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D4D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D4D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0F1" w:themeFill="accent6" w:themeFillTint="33"/>
      </w:tcPr>
    </w:tblStylePr>
    <w:tblStylePr w:type="band1Horz">
      <w:tblPr/>
      <w:tcPr>
        <w:shd w:val="clear" w:color="auto" w:fill="EAF0F1" w:themeFill="accent6" w:themeFillTint="33"/>
      </w:tcPr>
    </w:tblStylePr>
  </w:style>
  <w:style w:type="table" w:styleId="TableauGrille3">
    <w:name w:val="Grid Table 3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892C3" w:themeColor="accent1" w:themeTint="99"/>
        <w:left w:val="single" w:sz="4" w:space="0" w:color="2892C3" w:themeColor="accent1" w:themeTint="99"/>
        <w:bottom w:val="single" w:sz="4" w:space="0" w:color="2892C3" w:themeColor="accent1" w:themeTint="99"/>
        <w:right w:val="single" w:sz="4" w:space="0" w:color="2892C3" w:themeColor="accent1" w:themeTint="99"/>
        <w:insideH w:val="single" w:sz="4" w:space="0" w:color="2892C3" w:themeColor="accent1" w:themeTint="99"/>
        <w:insideV w:val="single" w:sz="4" w:space="0" w:color="289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2DCEF" w:themeFill="accent1" w:themeFillTint="33"/>
      </w:tcPr>
    </w:tblStylePr>
    <w:tblStylePr w:type="band1Horz">
      <w:tblPr/>
      <w:tcPr>
        <w:shd w:val="clear" w:color="auto" w:fill="B2DCEF" w:themeFill="accent1" w:themeFillTint="33"/>
      </w:tcPr>
    </w:tblStylePr>
    <w:tblStylePr w:type="neCell">
      <w:tblPr/>
      <w:tcPr>
        <w:tcBorders>
          <w:bottom w:val="single" w:sz="4" w:space="0" w:color="2892C3" w:themeColor="accent1" w:themeTint="99"/>
        </w:tcBorders>
      </w:tcPr>
    </w:tblStylePr>
    <w:tblStylePr w:type="nwCell">
      <w:tblPr/>
      <w:tcPr>
        <w:tcBorders>
          <w:bottom w:val="single" w:sz="4" w:space="0" w:color="2892C3" w:themeColor="accent1" w:themeTint="99"/>
        </w:tcBorders>
      </w:tcPr>
    </w:tblStylePr>
    <w:tblStylePr w:type="seCell">
      <w:tblPr/>
      <w:tcPr>
        <w:tcBorders>
          <w:top w:val="single" w:sz="4" w:space="0" w:color="2892C3" w:themeColor="accent1" w:themeTint="99"/>
        </w:tcBorders>
      </w:tcPr>
    </w:tblStylePr>
    <w:tblStylePr w:type="swCell">
      <w:tblPr/>
      <w:tcPr>
        <w:tcBorders>
          <w:top w:val="single" w:sz="4" w:space="0" w:color="2892C3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8FF40" w:themeColor="accent2" w:themeTint="99"/>
        <w:left w:val="single" w:sz="4" w:space="0" w:color="E8FF40" w:themeColor="accent2" w:themeTint="99"/>
        <w:bottom w:val="single" w:sz="4" w:space="0" w:color="E8FF40" w:themeColor="accent2" w:themeTint="99"/>
        <w:right w:val="single" w:sz="4" w:space="0" w:color="E8FF40" w:themeColor="accent2" w:themeTint="99"/>
        <w:insideH w:val="single" w:sz="4" w:space="0" w:color="E8FF40" w:themeColor="accent2" w:themeTint="99"/>
        <w:insideV w:val="single" w:sz="4" w:space="0" w:color="E8FF4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FBF" w:themeFill="accent2" w:themeFillTint="33"/>
      </w:tcPr>
    </w:tblStylePr>
    <w:tblStylePr w:type="band1Horz">
      <w:tblPr/>
      <w:tcPr>
        <w:shd w:val="clear" w:color="auto" w:fill="F7FFBF" w:themeFill="accent2" w:themeFillTint="33"/>
      </w:tcPr>
    </w:tblStylePr>
    <w:tblStylePr w:type="neCell">
      <w:tblPr/>
      <w:tcPr>
        <w:tcBorders>
          <w:bottom w:val="single" w:sz="4" w:space="0" w:color="E8FF40" w:themeColor="accent2" w:themeTint="99"/>
        </w:tcBorders>
      </w:tcPr>
    </w:tblStylePr>
    <w:tblStylePr w:type="nwCell">
      <w:tblPr/>
      <w:tcPr>
        <w:tcBorders>
          <w:bottom w:val="single" w:sz="4" w:space="0" w:color="E8FF40" w:themeColor="accent2" w:themeTint="99"/>
        </w:tcBorders>
      </w:tcPr>
    </w:tblStylePr>
    <w:tblStylePr w:type="seCell">
      <w:tblPr/>
      <w:tcPr>
        <w:tcBorders>
          <w:top w:val="single" w:sz="4" w:space="0" w:color="E8FF40" w:themeColor="accent2" w:themeTint="99"/>
        </w:tcBorders>
      </w:tcPr>
    </w:tblStylePr>
    <w:tblStylePr w:type="swCell">
      <w:tblPr/>
      <w:tcPr>
        <w:tcBorders>
          <w:top w:val="single" w:sz="4" w:space="0" w:color="E8FF40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AB7BC" w:themeColor="accent3" w:themeTint="99"/>
        <w:left w:val="single" w:sz="4" w:space="0" w:color="9AB7BC" w:themeColor="accent3" w:themeTint="99"/>
        <w:bottom w:val="single" w:sz="4" w:space="0" w:color="9AB7BC" w:themeColor="accent3" w:themeTint="99"/>
        <w:right w:val="single" w:sz="4" w:space="0" w:color="9AB7BC" w:themeColor="accent3" w:themeTint="99"/>
        <w:insideH w:val="single" w:sz="4" w:space="0" w:color="9AB7BC" w:themeColor="accent3" w:themeTint="99"/>
        <w:insideV w:val="single" w:sz="4" w:space="0" w:color="9AB7B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7E8" w:themeFill="accent3" w:themeFillTint="33"/>
      </w:tcPr>
    </w:tblStylePr>
    <w:tblStylePr w:type="band1Horz">
      <w:tblPr/>
      <w:tcPr>
        <w:shd w:val="clear" w:color="auto" w:fill="DDE7E8" w:themeFill="accent3" w:themeFillTint="33"/>
      </w:tcPr>
    </w:tblStylePr>
    <w:tblStylePr w:type="neCell">
      <w:tblPr/>
      <w:tcPr>
        <w:tcBorders>
          <w:bottom w:val="single" w:sz="4" w:space="0" w:color="9AB7BC" w:themeColor="accent3" w:themeTint="99"/>
        </w:tcBorders>
      </w:tcPr>
    </w:tblStylePr>
    <w:tblStylePr w:type="nwCell">
      <w:tblPr/>
      <w:tcPr>
        <w:tcBorders>
          <w:bottom w:val="single" w:sz="4" w:space="0" w:color="9AB7BC" w:themeColor="accent3" w:themeTint="99"/>
        </w:tcBorders>
      </w:tcPr>
    </w:tblStylePr>
    <w:tblStylePr w:type="seCell">
      <w:tblPr/>
      <w:tcPr>
        <w:tcBorders>
          <w:top w:val="single" w:sz="4" w:space="0" w:color="9AB7BC" w:themeColor="accent3" w:themeTint="99"/>
        </w:tcBorders>
      </w:tcPr>
    </w:tblStylePr>
    <w:tblStylePr w:type="swCell">
      <w:tblPr/>
      <w:tcPr>
        <w:tcBorders>
          <w:top w:val="single" w:sz="4" w:space="0" w:color="9AB7BC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18C9FF" w:themeColor="accent4" w:themeTint="99"/>
        <w:left w:val="single" w:sz="4" w:space="0" w:color="18C9FF" w:themeColor="accent4" w:themeTint="99"/>
        <w:bottom w:val="single" w:sz="4" w:space="0" w:color="18C9FF" w:themeColor="accent4" w:themeTint="99"/>
        <w:right w:val="single" w:sz="4" w:space="0" w:color="18C9FF" w:themeColor="accent4" w:themeTint="99"/>
        <w:insideH w:val="single" w:sz="4" w:space="0" w:color="18C9FF" w:themeColor="accent4" w:themeTint="99"/>
        <w:insideV w:val="single" w:sz="4" w:space="0" w:color="18C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2EDFF" w:themeFill="accent4" w:themeFillTint="33"/>
      </w:tcPr>
    </w:tblStylePr>
    <w:tblStylePr w:type="band1Horz">
      <w:tblPr/>
      <w:tcPr>
        <w:shd w:val="clear" w:color="auto" w:fill="B2EDFF" w:themeFill="accent4" w:themeFillTint="33"/>
      </w:tcPr>
    </w:tblStylePr>
    <w:tblStylePr w:type="neCell">
      <w:tblPr/>
      <w:tcPr>
        <w:tcBorders>
          <w:bottom w:val="single" w:sz="4" w:space="0" w:color="18C9FF" w:themeColor="accent4" w:themeTint="99"/>
        </w:tcBorders>
      </w:tcPr>
    </w:tblStylePr>
    <w:tblStylePr w:type="nwCell">
      <w:tblPr/>
      <w:tcPr>
        <w:tcBorders>
          <w:bottom w:val="single" w:sz="4" w:space="0" w:color="18C9FF" w:themeColor="accent4" w:themeTint="99"/>
        </w:tcBorders>
      </w:tcPr>
    </w:tblStylePr>
    <w:tblStylePr w:type="seCell">
      <w:tblPr/>
      <w:tcPr>
        <w:tcBorders>
          <w:top w:val="single" w:sz="4" w:space="0" w:color="18C9FF" w:themeColor="accent4" w:themeTint="99"/>
        </w:tcBorders>
      </w:tcPr>
    </w:tblStylePr>
    <w:tblStylePr w:type="swCell">
      <w:tblPr/>
      <w:tcPr>
        <w:tcBorders>
          <w:top w:val="single" w:sz="4" w:space="0" w:color="18C9FF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0FBFF" w:themeColor="accent5" w:themeTint="99"/>
        <w:left w:val="single" w:sz="4" w:space="0" w:color="30FBFF" w:themeColor="accent5" w:themeTint="99"/>
        <w:bottom w:val="single" w:sz="4" w:space="0" w:color="30FBFF" w:themeColor="accent5" w:themeTint="99"/>
        <w:right w:val="single" w:sz="4" w:space="0" w:color="30FBFF" w:themeColor="accent5" w:themeTint="99"/>
        <w:insideH w:val="single" w:sz="4" w:space="0" w:color="30FBFF" w:themeColor="accent5" w:themeTint="99"/>
        <w:insideV w:val="single" w:sz="4" w:space="0" w:color="30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DFF" w:themeFill="accent5" w:themeFillTint="33"/>
      </w:tcPr>
    </w:tblStylePr>
    <w:tblStylePr w:type="band1Horz">
      <w:tblPr/>
      <w:tcPr>
        <w:shd w:val="clear" w:color="auto" w:fill="BAFDFF" w:themeFill="accent5" w:themeFillTint="33"/>
      </w:tcPr>
    </w:tblStylePr>
    <w:tblStylePr w:type="neCell">
      <w:tblPr/>
      <w:tcPr>
        <w:tcBorders>
          <w:bottom w:val="single" w:sz="4" w:space="0" w:color="30FBFF" w:themeColor="accent5" w:themeTint="99"/>
        </w:tcBorders>
      </w:tcPr>
    </w:tblStylePr>
    <w:tblStylePr w:type="nwCell">
      <w:tblPr/>
      <w:tcPr>
        <w:tcBorders>
          <w:bottom w:val="single" w:sz="4" w:space="0" w:color="30FBFF" w:themeColor="accent5" w:themeTint="99"/>
        </w:tcBorders>
      </w:tcPr>
    </w:tblStylePr>
    <w:tblStylePr w:type="seCell">
      <w:tblPr/>
      <w:tcPr>
        <w:tcBorders>
          <w:top w:val="single" w:sz="4" w:space="0" w:color="30FBFF" w:themeColor="accent5" w:themeTint="99"/>
        </w:tcBorders>
      </w:tcPr>
    </w:tblStylePr>
    <w:tblStylePr w:type="swCell">
      <w:tblPr/>
      <w:tcPr>
        <w:tcBorders>
          <w:top w:val="single" w:sz="4" w:space="0" w:color="30FBFF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D4D6" w:themeColor="accent6" w:themeTint="99"/>
        <w:left w:val="single" w:sz="4" w:space="0" w:color="C0D4D6" w:themeColor="accent6" w:themeTint="99"/>
        <w:bottom w:val="single" w:sz="4" w:space="0" w:color="C0D4D6" w:themeColor="accent6" w:themeTint="99"/>
        <w:right w:val="single" w:sz="4" w:space="0" w:color="C0D4D6" w:themeColor="accent6" w:themeTint="99"/>
        <w:insideH w:val="single" w:sz="4" w:space="0" w:color="C0D4D6" w:themeColor="accent6" w:themeTint="99"/>
        <w:insideV w:val="single" w:sz="4" w:space="0" w:color="C0D4D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0F1" w:themeFill="accent6" w:themeFillTint="33"/>
      </w:tcPr>
    </w:tblStylePr>
    <w:tblStylePr w:type="band1Horz">
      <w:tblPr/>
      <w:tcPr>
        <w:shd w:val="clear" w:color="auto" w:fill="EAF0F1" w:themeFill="accent6" w:themeFillTint="33"/>
      </w:tcPr>
    </w:tblStylePr>
    <w:tblStylePr w:type="neCell">
      <w:tblPr/>
      <w:tcPr>
        <w:tcBorders>
          <w:bottom w:val="single" w:sz="4" w:space="0" w:color="C0D4D6" w:themeColor="accent6" w:themeTint="99"/>
        </w:tcBorders>
      </w:tcPr>
    </w:tblStylePr>
    <w:tblStylePr w:type="nwCell">
      <w:tblPr/>
      <w:tcPr>
        <w:tcBorders>
          <w:bottom w:val="single" w:sz="4" w:space="0" w:color="C0D4D6" w:themeColor="accent6" w:themeTint="99"/>
        </w:tcBorders>
      </w:tcPr>
    </w:tblStylePr>
    <w:tblStylePr w:type="seCell">
      <w:tblPr/>
      <w:tcPr>
        <w:tcBorders>
          <w:top w:val="single" w:sz="4" w:space="0" w:color="C0D4D6" w:themeColor="accent6" w:themeTint="99"/>
        </w:tcBorders>
      </w:tcPr>
    </w:tblStylePr>
    <w:tblStylePr w:type="swCell">
      <w:tblPr/>
      <w:tcPr>
        <w:tcBorders>
          <w:top w:val="single" w:sz="4" w:space="0" w:color="C0D4D6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892C3" w:themeColor="accent1" w:themeTint="99"/>
        <w:left w:val="single" w:sz="4" w:space="0" w:color="2892C3" w:themeColor="accent1" w:themeTint="99"/>
        <w:bottom w:val="single" w:sz="4" w:space="0" w:color="2892C3" w:themeColor="accent1" w:themeTint="99"/>
        <w:right w:val="single" w:sz="4" w:space="0" w:color="2892C3" w:themeColor="accent1" w:themeTint="99"/>
        <w:insideH w:val="single" w:sz="4" w:space="0" w:color="2892C3" w:themeColor="accent1" w:themeTint="99"/>
        <w:insideV w:val="single" w:sz="4" w:space="0" w:color="2892C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212C" w:themeColor="accent1"/>
          <w:left w:val="single" w:sz="4" w:space="0" w:color="09212C" w:themeColor="accent1"/>
          <w:bottom w:val="single" w:sz="4" w:space="0" w:color="09212C" w:themeColor="accent1"/>
          <w:right w:val="single" w:sz="4" w:space="0" w:color="09212C" w:themeColor="accent1"/>
          <w:insideH w:val="nil"/>
          <w:insideV w:val="nil"/>
        </w:tcBorders>
        <w:shd w:val="clear" w:color="auto" w:fill="09212C" w:themeFill="accent1"/>
      </w:tcPr>
    </w:tblStylePr>
    <w:tblStylePr w:type="lastRow">
      <w:rPr>
        <w:b/>
        <w:bCs/>
      </w:rPr>
      <w:tblPr/>
      <w:tcPr>
        <w:tcBorders>
          <w:top w:val="double" w:sz="4" w:space="0" w:color="09212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CEF" w:themeFill="accent1" w:themeFillTint="33"/>
      </w:tcPr>
    </w:tblStylePr>
    <w:tblStylePr w:type="band1Horz">
      <w:tblPr/>
      <w:tcPr>
        <w:shd w:val="clear" w:color="auto" w:fill="B2DCEF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8FF40" w:themeColor="accent2" w:themeTint="99"/>
        <w:left w:val="single" w:sz="4" w:space="0" w:color="E8FF40" w:themeColor="accent2" w:themeTint="99"/>
        <w:bottom w:val="single" w:sz="4" w:space="0" w:color="E8FF40" w:themeColor="accent2" w:themeTint="99"/>
        <w:right w:val="single" w:sz="4" w:space="0" w:color="E8FF40" w:themeColor="accent2" w:themeTint="99"/>
        <w:insideH w:val="single" w:sz="4" w:space="0" w:color="E8FF40" w:themeColor="accent2" w:themeTint="99"/>
        <w:insideV w:val="single" w:sz="4" w:space="0" w:color="E8FF4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BC100" w:themeColor="accent2"/>
          <w:left w:val="single" w:sz="4" w:space="0" w:color="ABC100" w:themeColor="accent2"/>
          <w:bottom w:val="single" w:sz="4" w:space="0" w:color="ABC100" w:themeColor="accent2"/>
          <w:right w:val="single" w:sz="4" w:space="0" w:color="ABC100" w:themeColor="accent2"/>
          <w:insideH w:val="nil"/>
          <w:insideV w:val="nil"/>
        </w:tcBorders>
        <w:shd w:val="clear" w:color="auto" w:fill="ABC100" w:themeFill="accent2"/>
      </w:tcPr>
    </w:tblStylePr>
    <w:tblStylePr w:type="lastRow">
      <w:rPr>
        <w:b/>
        <w:bCs/>
      </w:rPr>
      <w:tblPr/>
      <w:tcPr>
        <w:tcBorders>
          <w:top w:val="double" w:sz="4" w:space="0" w:color="ABC1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FBF" w:themeFill="accent2" w:themeFillTint="33"/>
      </w:tcPr>
    </w:tblStylePr>
    <w:tblStylePr w:type="band1Horz">
      <w:tblPr/>
      <w:tcPr>
        <w:shd w:val="clear" w:color="auto" w:fill="F7FFB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AB7BC" w:themeColor="accent3" w:themeTint="99"/>
        <w:left w:val="single" w:sz="4" w:space="0" w:color="9AB7BC" w:themeColor="accent3" w:themeTint="99"/>
        <w:bottom w:val="single" w:sz="4" w:space="0" w:color="9AB7BC" w:themeColor="accent3" w:themeTint="99"/>
        <w:right w:val="single" w:sz="4" w:space="0" w:color="9AB7BC" w:themeColor="accent3" w:themeTint="99"/>
        <w:insideH w:val="single" w:sz="4" w:space="0" w:color="9AB7BC" w:themeColor="accent3" w:themeTint="99"/>
        <w:insideV w:val="single" w:sz="4" w:space="0" w:color="9AB7B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D858B" w:themeColor="accent3"/>
          <w:left w:val="single" w:sz="4" w:space="0" w:color="5D858B" w:themeColor="accent3"/>
          <w:bottom w:val="single" w:sz="4" w:space="0" w:color="5D858B" w:themeColor="accent3"/>
          <w:right w:val="single" w:sz="4" w:space="0" w:color="5D858B" w:themeColor="accent3"/>
          <w:insideH w:val="nil"/>
          <w:insideV w:val="nil"/>
        </w:tcBorders>
        <w:shd w:val="clear" w:color="auto" w:fill="5D858B" w:themeFill="accent3"/>
      </w:tcPr>
    </w:tblStylePr>
    <w:tblStylePr w:type="lastRow">
      <w:rPr>
        <w:b/>
        <w:bCs/>
      </w:rPr>
      <w:tblPr/>
      <w:tcPr>
        <w:tcBorders>
          <w:top w:val="double" w:sz="4" w:space="0" w:color="5D85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7E8" w:themeFill="accent3" w:themeFillTint="33"/>
      </w:tcPr>
    </w:tblStylePr>
    <w:tblStylePr w:type="band1Horz">
      <w:tblPr/>
      <w:tcPr>
        <w:shd w:val="clear" w:color="auto" w:fill="DDE7E8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18C9FF" w:themeColor="accent4" w:themeTint="99"/>
        <w:left w:val="single" w:sz="4" w:space="0" w:color="18C9FF" w:themeColor="accent4" w:themeTint="99"/>
        <w:bottom w:val="single" w:sz="4" w:space="0" w:color="18C9FF" w:themeColor="accent4" w:themeTint="99"/>
        <w:right w:val="single" w:sz="4" w:space="0" w:color="18C9FF" w:themeColor="accent4" w:themeTint="99"/>
        <w:insideH w:val="single" w:sz="4" w:space="0" w:color="18C9FF" w:themeColor="accent4" w:themeTint="99"/>
        <w:insideV w:val="single" w:sz="4" w:space="0" w:color="18C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17E" w:themeColor="accent4"/>
          <w:left w:val="single" w:sz="4" w:space="0" w:color="00617E" w:themeColor="accent4"/>
          <w:bottom w:val="single" w:sz="4" w:space="0" w:color="00617E" w:themeColor="accent4"/>
          <w:right w:val="single" w:sz="4" w:space="0" w:color="00617E" w:themeColor="accent4"/>
          <w:insideH w:val="nil"/>
          <w:insideV w:val="nil"/>
        </w:tcBorders>
        <w:shd w:val="clear" w:color="auto" w:fill="00617E" w:themeFill="accent4"/>
      </w:tcPr>
    </w:tblStylePr>
    <w:tblStylePr w:type="lastRow">
      <w:rPr>
        <w:b/>
        <w:bCs/>
      </w:rPr>
      <w:tblPr/>
      <w:tcPr>
        <w:tcBorders>
          <w:top w:val="double" w:sz="4" w:space="0" w:color="00617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DFF" w:themeFill="accent4" w:themeFillTint="33"/>
      </w:tcPr>
    </w:tblStylePr>
    <w:tblStylePr w:type="band1Horz">
      <w:tblPr/>
      <w:tcPr>
        <w:shd w:val="clear" w:color="auto" w:fill="B2EDFF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0FBFF" w:themeColor="accent5" w:themeTint="99"/>
        <w:left w:val="single" w:sz="4" w:space="0" w:color="30FBFF" w:themeColor="accent5" w:themeTint="99"/>
        <w:bottom w:val="single" w:sz="4" w:space="0" w:color="30FBFF" w:themeColor="accent5" w:themeTint="99"/>
        <w:right w:val="single" w:sz="4" w:space="0" w:color="30FBFF" w:themeColor="accent5" w:themeTint="99"/>
        <w:insideH w:val="single" w:sz="4" w:space="0" w:color="30FBFF" w:themeColor="accent5" w:themeTint="99"/>
        <w:insideV w:val="single" w:sz="4" w:space="0" w:color="30FB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4A6" w:themeColor="accent5"/>
          <w:left w:val="single" w:sz="4" w:space="0" w:color="00A4A6" w:themeColor="accent5"/>
          <w:bottom w:val="single" w:sz="4" w:space="0" w:color="00A4A6" w:themeColor="accent5"/>
          <w:right w:val="single" w:sz="4" w:space="0" w:color="00A4A6" w:themeColor="accent5"/>
          <w:insideH w:val="nil"/>
          <w:insideV w:val="nil"/>
        </w:tcBorders>
        <w:shd w:val="clear" w:color="auto" w:fill="00A4A6" w:themeFill="accent5"/>
      </w:tcPr>
    </w:tblStylePr>
    <w:tblStylePr w:type="lastRow">
      <w:rPr>
        <w:b/>
        <w:bCs/>
      </w:rPr>
      <w:tblPr/>
      <w:tcPr>
        <w:tcBorders>
          <w:top w:val="double" w:sz="4" w:space="0" w:color="00A4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DFF" w:themeFill="accent5" w:themeFillTint="33"/>
      </w:tcPr>
    </w:tblStylePr>
    <w:tblStylePr w:type="band1Horz">
      <w:tblPr/>
      <w:tcPr>
        <w:shd w:val="clear" w:color="auto" w:fill="BAFDFF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D4D6" w:themeColor="accent6" w:themeTint="99"/>
        <w:left w:val="single" w:sz="4" w:space="0" w:color="C0D4D6" w:themeColor="accent6" w:themeTint="99"/>
        <w:bottom w:val="single" w:sz="4" w:space="0" w:color="C0D4D6" w:themeColor="accent6" w:themeTint="99"/>
        <w:right w:val="single" w:sz="4" w:space="0" w:color="C0D4D6" w:themeColor="accent6" w:themeTint="99"/>
        <w:insideH w:val="single" w:sz="4" w:space="0" w:color="C0D4D6" w:themeColor="accent6" w:themeTint="99"/>
        <w:insideV w:val="single" w:sz="4" w:space="0" w:color="C0D4D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7B8BB" w:themeColor="accent6"/>
          <w:left w:val="single" w:sz="4" w:space="0" w:color="97B8BB" w:themeColor="accent6"/>
          <w:bottom w:val="single" w:sz="4" w:space="0" w:color="97B8BB" w:themeColor="accent6"/>
          <w:right w:val="single" w:sz="4" w:space="0" w:color="97B8BB" w:themeColor="accent6"/>
          <w:insideH w:val="nil"/>
          <w:insideV w:val="nil"/>
        </w:tcBorders>
        <w:shd w:val="clear" w:color="auto" w:fill="97B8BB" w:themeFill="accent6"/>
      </w:tcPr>
    </w:tblStylePr>
    <w:tblStylePr w:type="lastRow">
      <w:rPr>
        <w:b/>
        <w:bCs/>
      </w:rPr>
      <w:tblPr/>
      <w:tcPr>
        <w:tcBorders>
          <w:top w:val="double" w:sz="4" w:space="0" w:color="97B8B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0F1" w:themeFill="accent6" w:themeFillTint="33"/>
      </w:tcPr>
    </w:tblStylePr>
    <w:tblStylePr w:type="band1Horz">
      <w:tblPr/>
      <w:tcPr>
        <w:shd w:val="clear" w:color="auto" w:fill="EAF0F1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2DC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212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9212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9212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9212C" w:themeFill="accent1"/>
      </w:tcPr>
    </w:tblStylePr>
    <w:tblStylePr w:type="band1Vert">
      <w:tblPr/>
      <w:tcPr>
        <w:shd w:val="clear" w:color="auto" w:fill="67B9E0" w:themeFill="accent1" w:themeFillTint="66"/>
      </w:tcPr>
    </w:tblStylePr>
    <w:tblStylePr w:type="band1Horz">
      <w:tblPr/>
      <w:tcPr>
        <w:shd w:val="clear" w:color="auto" w:fill="67B9E0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FB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BC1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BC1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BC1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BC100" w:themeFill="accent2"/>
      </w:tcPr>
    </w:tblStylePr>
    <w:tblStylePr w:type="band1Vert">
      <w:tblPr/>
      <w:tcPr>
        <w:shd w:val="clear" w:color="auto" w:fill="F0FF80" w:themeFill="accent2" w:themeFillTint="66"/>
      </w:tcPr>
    </w:tblStylePr>
    <w:tblStylePr w:type="band1Horz">
      <w:tblPr/>
      <w:tcPr>
        <w:shd w:val="clear" w:color="auto" w:fill="F0FF80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7E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D858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D858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D85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D858B" w:themeFill="accent3"/>
      </w:tcPr>
    </w:tblStylePr>
    <w:tblStylePr w:type="band1Vert">
      <w:tblPr/>
      <w:tcPr>
        <w:shd w:val="clear" w:color="auto" w:fill="BCCFD2" w:themeFill="accent3" w:themeFillTint="66"/>
      </w:tcPr>
    </w:tblStylePr>
    <w:tblStylePr w:type="band1Horz">
      <w:tblPr/>
      <w:tcPr>
        <w:shd w:val="clear" w:color="auto" w:fill="BCCFD2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2ED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17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17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17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17E" w:themeFill="accent4"/>
      </w:tcPr>
    </w:tblStylePr>
    <w:tblStylePr w:type="band1Vert">
      <w:tblPr/>
      <w:tcPr>
        <w:shd w:val="clear" w:color="auto" w:fill="65DBFF" w:themeFill="accent4" w:themeFillTint="66"/>
      </w:tcPr>
    </w:tblStylePr>
    <w:tblStylePr w:type="band1Horz">
      <w:tblPr/>
      <w:tcPr>
        <w:shd w:val="clear" w:color="auto" w:fill="65DBFF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AFD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4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4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4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4A6" w:themeFill="accent5"/>
      </w:tcPr>
    </w:tblStylePr>
    <w:tblStylePr w:type="band1Vert">
      <w:tblPr/>
      <w:tcPr>
        <w:shd w:val="clear" w:color="auto" w:fill="75FCFF" w:themeFill="accent5" w:themeFillTint="66"/>
      </w:tcPr>
    </w:tblStylePr>
    <w:tblStylePr w:type="band1Horz">
      <w:tblPr/>
      <w:tcPr>
        <w:shd w:val="clear" w:color="auto" w:fill="75FCFF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0F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7B8B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7B8B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7B8B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7B8BB" w:themeFill="accent6"/>
      </w:tcPr>
    </w:tblStylePr>
    <w:tblStylePr w:type="band1Vert">
      <w:tblPr/>
      <w:tcPr>
        <w:shd w:val="clear" w:color="auto" w:fill="D5E2E3" w:themeFill="accent6" w:themeFillTint="66"/>
      </w:tcPr>
    </w:tblStylePr>
    <w:tblStylePr w:type="band1Horz">
      <w:tblPr/>
      <w:tcPr>
        <w:shd w:val="clear" w:color="auto" w:fill="D5E2E3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061820" w:themeColor="accent1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892C3" w:themeColor="accent1" w:themeTint="99"/>
        <w:left w:val="single" w:sz="4" w:space="0" w:color="2892C3" w:themeColor="accent1" w:themeTint="99"/>
        <w:bottom w:val="single" w:sz="4" w:space="0" w:color="2892C3" w:themeColor="accent1" w:themeTint="99"/>
        <w:right w:val="single" w:sz="4" w:space="0" w:color="2892C3" w:themeColor="accent1" w:themeTint="99"/>
        <w:insideH w:val="single" w:sz="4" w:space="0" w:color="2892C3" w:themeColor="accent1" w:themeTint="99"/>
        <w:insideV w:val="single" w:sz="4" w:space="0" w:color="2892C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289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89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CEF" w:themeFill="accent1" w:themeFillTint="33"/>
      </w:tcPr>
    </w:tblStylePr>
    <w:tblStylePr w:type="band1Horz">
      <w:tblPr/>
      <w:tcPr>
        <w:shd w:val="clear" w:color="auto" w:fill="B2DCEF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7F9000" w:themeColor="accent2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8FF40" w:themeColor="accent2" w:themeTint="99"/>
        <w:left w:val="single" w:sz="4" w:space="0" w:color="E8FF40" w:themeColor="accent2" w:themeTint="99"/>
        <w:bottom w:val="single" w:sz="4" w:space="0" w:color="E8FF40" w:themeColor="accent2" w:themeTint="99"/>
        <w:right w:val="single" w:sz="4" w:space="0" w:color="E8FF40" w:themeColor="accent2" w:themeTint="99"/>
        <w:insideH w:val="single" w:sz="4" w:space="0" w:color="E8FF40" w:themeColor="accent2" w:themeTint="99"/>
        <w:insideV w:val="single" w:sz="4" w:space="0" w:color="E8FF4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8FF4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8FF4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FBF" w:themeFill="accent2" w:themeFillTint="33"/>
      </w:tcPr>
    </w:tblStylePr>
    <w:tblStylePr w:type="band1Horz">
      <w:tblPr/>
      <w:tcPr>
        <w:shd w:val="clear" w:color="auto" w:fill="F7FFB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456368" w:themeColor="accent3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AB7BC" w:themeColor="accent3" w:themeTint="99"/>
        <w:left w:val="single" w:sz="4" w:space="0" w:color="9AB7BC" w:themeColor="accent3" w:themeTint="99"/>
        <w:bottom w:val="single" w:sz="4" w:space="0" w:color="9AB7BC" w:themeColor="accent3" w:themeTint="99"/>
        <w:right w:val="single" w:sz="4" w:space="0" w:color="9AB7BC" w:themeColor="accent3" w:themeTint="99"/>
        <w:insideH w:val="single" w:sz="4" w:space="0" w:color="9AB7BC" w:themeColor="accent3" w:themeTint="99"/>
        <w:insideV w:val="single" w:sz="4" w:space="0" w:color="9AB7B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AB7B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AB7B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7E8" w:themeFill="accent3" w:themeFillTint="33"/>
      </w:tcPr>
    </w:tblStylePr>
    <w:tblStylePr w:type="band1Horz">
      <w:tblPr/>
      <w:tcPr>
        <w:shd w:val="clear" w:color="auto" w:fill="DDE7E8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485E" w:themeColor="accent4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18C9FF" w:themeColor="accent4" w:themeTint="99"/>
        <w:left w:val="single" w:sz="4" w:space="0" w:color="18C9FF" w:themeColor="accent4" w:themeTint="99"/>
        <w:bottom w:val="single" w:sz="4" w:space="0" w:color="18C9FF" w:themeColor="accent4" w:themeTint="99"/>
        <w:right w:val="single" w:sz="4" w:space="0" w:color="18C9FF" w:themeColor="accent4" w:themeTint="99"/>
        <w:insideH w:val="single" w:sz="4" w:space="0" w:color="18C9FF" w:themeColor="accent4" w:themeTint="99"/>
        <w:insideV w:val="single" w:sz="4" w:space="0" w:color="18C9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8C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C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DFF" w:themeFill="accent4" w:themeFillTint="33"/>
      </w:tcPr>
    </w:tblStylePr>
    <w:tblStylePr w:type="band1Horz">
      <w:tblPr/>
      <w:tcPr>
        <w:shd w:val="clear" w:color="auto" w:fill="B2EDFF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7A7C" w:themeColor="accent5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0FBFF" w:themeColor="accent5" w:themeTint="99"/>
        <w:left w:val="single" w:sz="4" w:space="0" w:color="30FBFF" w:themeColor="accent5" w:themeTint="99"/>
        <w:bottom w:val="single" w:sz="4" w:space="0" w:color="30FBFF" w:themeColor="accent5" w:themeTint="99"/>
        <w:right w:val="single" w:sz="4" w:space="0" w:color="30FBFF" w:themeColor="accent5" w:themeTint="99"/>
        <w:insideH w:val="single" w:sz="4" w:space="0" w:color="30FBFF" w:themeColor="accent5" w:themeTint="99"/>
        <w:insideV w:val="single" w:sz="4" w:space="0" w:color="30FB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30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0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DFF" w:themeFill="accent5" w:themeFillTint="33"/>
      </w:tcPr>
    </w:tblStylePr>
    <w:tblStylePr w:type="band1Horz">
      <w:tblPr/>
      <w:tcPr>
        <w:shd w:val="clear" w:color="auto" w:fill="BAFDFF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649498" w:themeColor="accent6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D4D6" w:themeColor="accent6" w:themeTint="99"/>
        <w:left w:val="single" w:sz="4" w:space="0" w:color="C0D4D6" w:themeColor="accent6" w:themeTint="99"/>
        <w:bottom w:val="single" w:sz="4" w:space="0" w:color="C0D4D6" w:themeColor="accent6" w:themeTint="99"/>
        <w:right w:val="single" w:sz="4" w:space="0" w:color="C0D4D6" w:themeColor="accent6" w:themeTint="99"/>
        <w:insideH w:val="single" w:sz="4" w:space="0" w:color="C0D4D6" w:themeColor="accent6" w:themeTint="99"/>
        <w:insideV w:val="single" w:sz="4" w:space="0" w:color="C0D4D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D4D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D4D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0F1" w:themeFill="accent6" w:themeFillTint="33"/>
      </w:tcPr>
    </w:tblStylePr>
    <w:tblStylePr w:type="band1Horz">
      <w:tblPr/>
      <w:tcPr>
        <w:shd w:val="clear" w:color="auto" w:fill="EAF0F1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061820" w:themeColor="accent1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892C3" w:themeColor="accent1" w:themeTint="99"/>
        <w:left w:val="single" w:sz="4" w:space="0" w:color="2892C3" w:themeColor="accent1" w:themeTint="99"/>
        <w:bottom w:val="single" w:sz="4" w:space="0" w:color="2892C3" w:themeColor="accent1" w:themeTint="99"/>
        <w:right w:val="single" w:sz="4" w:space="0" w:color="2892C3" w:themeColor="accent1" w:themeTint="99"/>
        <w:insideH w:val="single" w:sz="4" w:space="0" w:color="2892C3" w:themeColor="accent1" w:themeTint="99"/>
        <w:insideV w:val="single" w:sz="4" w:space="0" w:color="289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2DCEF" w:themeFill="accent1" w:themeFillTint="33"/>
      </w:tcPr>
    </w:tblStylePr>
    <w:tblStylePr w:type="band1Horz">
      <w:tblPr/>
      <w:tcPr>
        <w:shd w:val="clear" w:color="auto" w:fill="B2DCEF" w:themeFill="accent1" w:themeFillTint="33"/>
      </w:tcPr>
    </w:tblStylePr>
    <w:tblStylePr w:type="neCell">
      <w:tblPr/>
      <w:tcPr>
        <w:tcBorders>
          <w:bottom w:val="single" w:sz="4" w:space="0" w:color="2892C3" w:themeColor="accent1" w:themeTint="99"/>
        </w:tcBorders>
      </w:tcPr>
    </w:tblStylePr>
    <w:tblStylePr w:type="nwCell">
      <w:tblPr/>
      <w:tcPr>
        <w:tcBorders>
          <w:bottom w:val="single" w:sz="4" w:space="0" w:color="2892C3" w:themeColor="accent1" w:themeTint="99"/>
        </w:tcBorders>
      </w:tcPr>
    </w:tblStylePr>
    <w:tblStylePr w:type="seCell">
      <w:tblPr/>
      <w:tcPr>
        <w:tcBorders>
          <w:top w:val="single" w:sz="4" w:space="0" w:color="2892C3" w:themeColor="accent1" w:themeTint="99"/>
        </w:tcBorders>
      </w:tcPr>
    </w:tblStylePr>
    <w:tblStylePr w:type="swCell">
      <w:tblPr/>
      <w:tcPr>
        <w:tcBorders>
          <w:top w:val="single" w:sz="4" w:space="0" w:color="2892C3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7F9000" w:themeColor="accent2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8FF40" w:themeColor="accent2" w:themeTint="99"/>
        <w:left w:val="single" w:sz="4" w:space="0" w:color="E8FF40" w:themeColor="accent2" w:themeTint="99"/>
        <w:bottom w:val="single" w:sz="4" w:space="0" w:color="E8FF40" w:themeColor="accent2" w:themeTint="99"/>
        <w:right w:val="single" w:sz="4" w:space="0" w:color="E8FF40" w:themeColor="accent2" w:themeTint="99"/>
        <w:insideH w:val="single" w:sz="4" w:space="0" w:color="E8FF40" w:themeColor="accent2" w:themeTint="99"/>
        <w:insideV w:val="single" w:sz="4" w:space="0" w:color="E8FF4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FFBF" w:themeFill="accent2" w:themeFillTint="33"/>
      </w:tcPr>
    </w:tblStylePr>
    <w:tblStylePr w:type="band1Horz">
      <w:tblPr/>
      <w:tcPr>
        <w:shd w:val="clear" w:color="auto" w:fill="F7FFBF" w:themeFill="accent2" w:themeFillTint="33"/>
      </w:tcPr>
    </w:tblStylePr>
    <w:tblStylePr w:type="neCell">
      <w:tblPr/>
      <w:tcPr>
        <w:tcBorders>
          <w:bottom w:val="single" w:sz="4" w:space="0" w:color="E8FF40" w:themeColor="accent2" w:themeTint="99"/>
        </w:tcBorders>
      </w:tcPr>
    </w:tblStylePr>
    <w:tblStylePr w:type="nwCell">
      <w:tblPr/>
      <w:tcPr>
        <w:tcBorders>
          <w:bottom w:val="single" w:sz="4" w:space="0" w:color="E8FF40" w:themeColor="accent2" w:themeTint="99"/>
        </w:tcBorders>
      </w:tcPr>
    </w:tblStylePr>
    <w:tblStylePr w:type="seCell">
      <w:tblPr/>
      <w:tcPr>
        <w:tcBorders>
          <w:top w:val="single" w:sz="4" w:space="0" w:color="E8FF40" w:themeColor="accent2" w:themeTint="99"/>
        </w:tcBorders>
      </w:tcPr>
    </w:tblStylePr>
    <w:tblStylePr w:type="swCell">
      <w:tblPr/>
      <w:tcPr>
        <w:tcBorders>
          <w:top w:val="single" w:sz="4" w:space="0" w:color="E8FF40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456368" w:themeColor="accent3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AB7BC" w:themeColor="accent3" w:themeTint="99"/>
        <w:left w:val="single" w:sz="4" w:space="0" w:color="9AB7BC" w:themeColor="accent3" w:themeTint="99"/>
        <w:bottom w:val="single" w:sz="4" w:space="0" w:color="9AB7BC" w:themeColor="accent3" w:themeTint="99"/>
        <w:right w:val="single" w:sz="4" w:space="0" w:color="9AB7BC" w:themeColor="accent3" w:themeTint="99"/>
        <w:insideH w:val="single" w:sz="4" w:space="0" w:color="9AB7BC" w:themeColor="accent3" w:themeTint="99"/>
        <w:insideV w:val="single" w:sz="4" w:space="0" w:color="9AB7B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7E8" w:themeFill="accent3" w:themeFillTint="33"/>
      </w:tcPr>
    </w:tblStylePr>
    <w:tblStylePr w:type="band1Horz">
      <w:tblPr/>
      <w:tcPr>
        <w:shd w:val="clear" w:color="auto" w:fill="DDE7E8" w:themeFill="accent3" w:themeFillTint="33"/>
      </w:tcPr>
    </w:tblStylePr>
    <w:tblStylePr w:type="neCell">
      <w:tblPr/>
      <w:tcPr>
        <w:tcBorders>
          <w:bottom w:val="single" w:sz="4" w:space="0" w:color="9AB7BC" w:themeColor="accent3" w:themeTint="99"/>
        </w:tcBorders>
      </w:tcPr>
    </w:tblStylePr>
    <w:tblStylePr w:type="nwCell">
      <w:tblPr/>
      <w:tcPr>
        <w:tcBorders>
          <w:bottom w:val="single" w:sz="4" w:space="0" w:color="9AB7BC" w:themeColor="accent3" w:themeTint="99"/>
        </w:tcBorders>
      </w:tcPr>
    </w:tblStylePr>
    <w:tblStylePr w:type="seCell">
      <w:tblPr/>
      <w:tcPr>
        <w:tcBorders>
          <w:top w:val="single" w:sz="4" w:space="0" w:color="9AB7BC" w:themeColor="accent3" w:themeTint="99"/>
        </w:tcBorders>
      </w:tcPr>
    </w:tblStylePr>
    <w:tblStylePr w:type="swCell">
      <w:tblPr/>
      <w:tcPr>
        <w:tcBorders>
          <w:top w:val="single" w:sz="4" w:space="0" w:color="9AB7BC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485E" w:themeColor="accent4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18C9FF" w:themeColor="accent4" w:themeTint="99"/>
        <w:left w:val="single" w:sz="4" w:space="0" w:color="18C9FF" w:themeColor="accent4" w:themeTint="99"/>
        <w:bottom w:val="single" w:sz="4" w:space="0" w:color="18C9FF" w:themeColor="accent4" w:themeTint="99"/>
        <w:right w:val="single" w:sz="4" w:space="0" w:color="18C9FF" w:themeColor="accent4" w:themeTint="99"/>
        <w:insideH w:val="single" w:sz="4" w:space="0" w:color="18C9FF" w:themeColor="accent4" w:themeTint="99"/>
        <w:insideV w:val="single" w:sz="4" w:space="0" w:color="18C9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2EDFF" w:themeFill="accent4" w:themeFillTint="33"/>
      </w:tcPr>
    </w:tblStylePr>
    <w:tblStylePr w:type="band1Horz">
      <w:tblPr/>
      <w:tcPr>
        <w:shd w:val="clear" w:color="auto" w:fill="B2EDFF" w:themeFill="accent4" w:themeFillTint="33"/>
      </w:tcPr>
    </w:tblStylePr>
    <w:tblStylePr w:type="neCell">
      <w:tblPr/>
      <w:tcPr>
        <w:tcBorders>
          <w:bottom w:val="single" w:sz="4" w:space="0" w:color="18C9FF" w:themeColor="accent4" w:themeTint="99"/>
        </w:tcBorders>
      </w:tcPr>
    </w:tblStylePr>
    <w:tblStylePr w:type="nwCell">
      <w:tblPr/>
      <w:tcPr>
        <w:tcBorders>
          <w:bottom w:val="single" w:sz="4" w:space="0" w:color="18C9FF" w:themeColor="accent4" w:themeTint="99"/>
        </w:tcBorders>
      </w:tcPr>
    </w:tblStylePr>
    <w:tblStylePr w:type="seCell">
      <w:tblPr/>
      <w:tcPr>
        <w:tcBorders>
          <w:top w:val="single" w:sz="4" w:space="0" w:color="18C9FF" w:themeColor="accent4" w:themeTint="99"/>
        </w:tcBorders>
      </w:tcPr>
    </w:tblStylePr>
    <w:tblStylePr w:type="swCell">
      <w:tblPr/>
      <w:tcPr>
        <w:tcBorders>
          <w:top w:val="single" w:sz="4" w:space="0" w:color="18C9FF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7A7C" w:themeColor="accent5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0FBFF" w:themeColor="accent5" w:themeTint="99"/>
        <w:left w:val="single" w:sz="4" w:space="0" w:color="30FBFF" w:themeColor="accent5" w:themeTint="99"/>
        <w:bottom w:val="single" w:sz="4" w:space="0" w:color="30FBFF" w:themeColor="accent5" w:themeTint="99"/>
        <w:right w:val="single" w:sz="4" w:space="0" w:color="30FBFF" w:themeColor="accent5" w:themeTint="99"/>
        <w:insideH w:val="single" w:sz="4" w:space="0" w:color="30FBFF" w:themeColor="accent5" w:themeTint="99"/>
        <w:insideV w:val="single" w:sz="4" w:space="0" w:color="30FB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AFDFF" w:themeFill="accent5" w:themeFillTint="33"/>
      </w:tcPr>
    </w:tblStylePr>
    <w:tblStylePr w:type="band1Horz">
      <w:tblPr/>
      <w:tcPr>
        <w:shd w:val="clear" w:color="auto" w:fill="BAFDFF" w:themeFill="accent5" w:themeFillTint="33"/>
      </w:tcPr>
    </w:tblStylePr>
    <w:tblStylePr w:type="neCell">
      <w:tblPr/>
      <w:tcPr>
        <w:tcBorders>
          <w:bottom w:val="single" w:sz="4" w:space="0" w:color="30FBFF" w:themeColor="accent5" w:themeTint="99"/>
        </w:tcBorders>
      </w:tcPr>
    </w:tblStylePr>
    <w:tblStylePr w:type="nwCell">
      <w:tblPr/>
      <w:tcPr>
        <w:tcBorders>
          <w:bottom w:val="single" w:sz="4" w:space="0" w:color="30FBFF" w:themeColor="accent5" w:themeTint="99"/>
        </w:tcBorders>
      </w:tcPr>
    </w:tblStylePr>
    <w:tblStylePr w:type="seCell">
      <w:tblPr/>
      <w:tcPr>
        <w:tcBorders>
          <w:top w:val="single" w:sz="4" w:space="0" w:color="30FBFF" w:themeColor="accent5" w:themeTint="99"/>
        </w:tcBorders>
      </w:tcPr>
    </w:tblStylePr>
    <w:tblStylePr w:type="swCell">
      <w:tblPr/>
      <w:tcPr>
        <w:tcBorders>
          <w:top w:val="single" w:sz="4" w:space="0" w:color="30FBFF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649498" w:themeColor="accent6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D4D6" w:themeColor="accent6" w:themeTint="99"/>
        <w:left w:val="single" w:sz="4" w:space="0" w:color="C0D4D6" w:themeColor="accent6" w:themeTint="99"/>
        <w:bottom w:val="single" w:sz="4" w:space="0" w:color="C0D4D6" w:themeColor="accent6" w:themeTint="99"/>
        <w:right w:val="single" w:sz="4" w:space="0" w:color="C0D4D6" w:themeColor="accent6" w:themeTint="99"/>
        <w:insideH w:val="single" w:sz="4" w:space="0" w:color="C0D4D6" w:themeColor="accent6" w:themeTint="99"/>
        <w:insideV w:val="single" w:sz="4" w:space="0" w:color="C0D4D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0F1" w:themeFill="accent6" w:themeFillTint="33"/>
      </w:tcPr>
    </w:tblStylePr>
    <w:tblStylePr w:type="band1Horz">
      <w:tblPr/>
      <w:tcPr>
        <w:shd w:val="clear" w:color="auto" w:fill="EAF0F1" w:themeFill="accent6" w:themeFillTint="33"/>
      </w:tcPr>
    </w:tblStylePr>
    <w:tblStylePr w:type="neCell">
      <w:tblPr/>
      <w:tcPr>
        <w:tcBorders>
          <w:bottom w:val="single" w:sz="4" w:space="0" w:color="C0D4D6" w:themeColor="accent6" w:themeTint="99"/>
        </w:tcBorders>
      </w:tcPr>
    </w:tblStylePr>
    <w:tblStylePr w:type="nwCell">
      <w:tblPr/>
      <w:tcPr>
        <w:tcBorders>
          <w:bottom w:val="single" w:sz="4" w:space="0" w:color="C0D4D6" w:themeColor="accent6" w:themeTint="99"/>
        </w:tcBorders>
      </w:tcPr>
    </w:tblStylePr>
    <w:tblStylePr w:type="seCell">
      <w:tblPr/>
      <w:tcPr>
        <w:tcBorders>
          <w:top w:val="single" w:sz="4" w:space="0" w:color="C0D4D6" w:themeColor="accent6" w:themeTint="99"/>
        </w:tcBorders>
      </w:tcPr>
    </w:tblStylePr>
    <w:tblStylePr w:type="swCell">
      <w:tblPr/>
      <w:tcPr>
        <w:tcBorders>
          <w:top w:val="single" w:sz="4" w:space="0" w:color="C0D4D6" w:themeColor="accent6" w:themeTint="99"/>
        </w:tcBorders>
      </w:tcPr>
    </w:tblStylePr>
  </w:style>
  <w:style w:type="table" w:styleId="Tableauliste1">
    <w:name w:val="Table List 1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auListe1Clair">
    <w:name w:val="List Table 1 Light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89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89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CEF" w:themeFill="accent1" w:themeFillTint="33"/>
      </w:tcPr>
    </w:tblStylePr>
    <w:tblStylePr w:type="band1Horz">
      <w:tblPr/>
      <w:tcPr>
        <w:shd w:val="clear" w:color="auto" w:fill="B2DCEF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8FF4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8FF4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FBF" w:themeFill="accent2" w:themeFillTint="33"/>
      </w:tcPr>
    </w:tblStylePr>
    <w:tblStylePr w:type="band1Horz">
      <w:tblPr/>
      <w:tcPr>
        <w:shd w:val="clear" w:color="auto" w:fill="F7FFB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AB7B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AB7B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7E8" w:themeFill="accent3" w:themeFillTint="33"/>
      </w:tcPr>
    </w:tblStylePr>
    <w:tblStylePr w:type="band1Horz">
      <w:tblPr/>
      <w:tcPr>
        <w:shd w:val="clear" w:color="auto" w:fill="DDE7E8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8C9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8C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DFF" w:themeFill="accent4" w:themeFillTint="33"/>
      </w:tcPr>
    </w:tblStylePr>
    <w:tblStylePr w:type="band1Horz">
      <w:tblPr/>
      <w:tcPr>
        <w:shd w:val="clear" w:color="auto" w:fill="B2EDFF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0FB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0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DFF" w:themeFill="accent5" w:themeFillTint="33"/>
      </w:tcPr>
    </w:tblStylePr>
    <w:tblStylePr w:type="band1Horz">
      <w:tblPr/>
      <w:tcPr>
        <w:shd w:val="clear" w:color="auto" w:fill="BAFDFF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D4D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D4D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0F1" w:themeFill="accent6" w:themeFillTint="33"/>
      </w:tcPr>
    </w:tblStylePr>
    <w:tblStylePr w:type="band1Horz">
      <w:tblPr/>
      <w:tcPr>
        <w:shd w:val="clear" w:color="auto" w:fill="EAF0F1" w:themeFill="accent6" w:themeFillTint="33"/>
      </w:tcPr>
    </w:tblStylePr>
  </w:style>
  <w:style w:type="table" w:styleId="TableauListe20">
    <w:name w:val="List Table 2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892C3" w:themeColor="accent1" w:themeTint="99"/>
        <w:bottom w:val="single" w:sz="4" w:space="0" w:color="2892C3" w:themeColor="accent1" w:themeTint="99"/>
        <w:insideH w:val="single" w:sz="4" w:space="0" w:color="2892C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CEF" w:themeFill="accent1" w:themeFillTint="33"/>
      </w:tcPr>
    </w:tblStylePr>
    <w:tblStylePr w:type="band1Horz">
      <w:tblPr/>
      <w:tcPr>
        <w:shd w:val="clear" w:color="auto" w:fill="B2DCEF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8FF40" w:themeColor="accent2" w:themeTint="99"/>
        <w:bottom w:val="single" w:sz="4" w:space="0" w:color="E8FF40" w:themeColor="accent2" w:themeTint="99"/>
        <w:insideH w:val="single" w:sz="4" w:space="0" w:color="E8FF4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FBF" w:themeFill="accent2" w:themeFillTint="33"/>
      </w:tcPr>
    </w:tblStylePr>
    <w:tblStylePr w:type="band1Horz">
      <w:tblPr/>
      <w:tcPr>
        <w:shd w:val="clear" w:color="auto" w:fill="F7FFB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AB7BC" w:themeColor="accent3" w:themeTint="99"/>
        <w:bottom w:val="single" w:sz="4" w:space="0" w:color="9AB7BC" w:themeColor="accent3" w:themeTint="99"/>
        <w:insideH w:val="single" w:sz="4" w:space="0" w:color="9AB7B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7E8" w:themeFill="accent3" w:themeFillTint="33"/>
      </w:tcPr>
    </w:tblStylePr>
    <w:tblStylePr w:type="band1Horz">
      <w:tblPr/>
      <w:tcPr>
        <w:shd w:val="clear" w:color="auto" w:fill="DDE7E8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18C9FF" w:themeColor="accent4" w:themeTint="99"/>
        <w:bottom w:val="single" w:sz="4" w:space="0" w:color="18C9FF" w:themeColor="accent4" w:themeTint="99"/>
        <w:insideH w:val="single" w:sz="4" w:space="0" w:color="18C9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DFF" w:themeFill="accent4" w:themeFillTint="33"/>
      </w:tcPr>
    </w:tblStylePr>
    <w:tblStylePr w:type="band1Horz">
      <w:tblPr/>
      <w:tcPr>
        <w:shd w:val="clear" w:color="auto" w:fill="B2EDFF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0FBFF" w:themeColor="accent5" w:themeTint="99"/>
        <w:bottom w:val="single" w:sz="4" w:space="0" w:color="30FBFF" w:themeColor="accent5" w:themeTint="99"/>
        <w:insideH w:val="single" w:sz="4" w:space="0" w:color="30FB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DFF" w:themeFill="accent5" w:themeFillTint="33"/>
      </w:tcPr>
    </w:tblStylePr>
    <w:tblStylePr w:type="band1Horz">
      <w:tblPr/>
      <w:tcPr>
        <w:shd w:val="clear" w:color="auto" w:fill="BAFDFF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D4D6" w:themeColor="accent6" w:themeTint="99"/>
        <w:bottom w:val="single" w:sz="4" w:space="0" w:color="C0D4D6" w:themeColor="accent6" w:themeTint="99"/>
        <w:insideH w:val="single" w:sz="4" w:space="0" w:color="C0D4D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0F1" w:themeFill="accent6" w:themeFillTint="33"/>
      </w:tcPr>
    </w:tblStylePr>
    <w:tblStylePr w:type="band1Horz">
      <w:tblPr/>
      <w:tcPr>
        <w:shd w:val="clear" w:color="auto" w:fill="EAF0F1" w:themeFill="accent6" w:themeFillTint="33"/>
      </w:tcPr>
    </w:tblStylePr>
  </w:style>
  <w:style w:type="table" w:styleId="TableauListe30">
    <w:name w:val="List Table 3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9212C" w:themeColor="accent1"/>
        <w:left w:val="single" w:sz="4" w:space="0" w:color="09212C" w:themeColor="accent1"/>
        <w:bottom w:val="single" w:sz="4" w:space="0" w:color="09212C" w:themeColor="accent1"/>
        <w:right w:val="single" w:sz="4" w:space="0" w:color="09212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9212C" w:themeFill="accent1"/>
      </w:tcPr>
    </w:tblStylePr>
    <w:tblStylePr w:type="lastRow">
      <w:rPr>
        <w:b/>
        <w:bCs/>
      </w:rPr>
      <w:tblPr/>
      <w:tcPr>
        <w:tcBorders>
          <w:top w:val="double" w:sz="4" w:space="0" w:color="09212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9212C" w:themeColor="accent1"/>
          <w:right w:val="single" w:sz="4" w:space="0" w:color="09212C" w:themeColor="accent1"/>
        </w:tcBorders>
      </w:tcPr>
    </w:tblStylePr>
    <w:tblStylePr w:type="band1Horz">
      <w:tblPr/>
      <w:tcPr>
        <w:tcBorders>
          <w:top w:val="single" w:sz="4" w:space="0" w:color="09212C" w:themeColor="accent1"/>
          <w:bottom w:val="single" w:sz="4" w:space="0" w:color="09212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9212C" w:themeColor="accent1"/>
          <w:left w:val="nil"/>
        </w:tcBorders>
      </w:tcPr>
    </w:tblStylePr>
    <w:tblStylePr w:type="swCell">
      <w:tblPr/>
      <w:tcPr>
        <w:tcBorders>
          <w:top w:val="double" w:sz="4" w:space="0" w:color="09212C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ABC100" w:themeColor="accent2"/>
        <w:left w:val="single" w:sz="4" w:space="0" w:color="ABC100" w:themeColor="accent2"/>
        <w:bottom w:val="single" w:sz="4" w:space="0" w:color="ABC100" w:themeColor="accent2"/>
        <w:right w:val="single" w:sz="4" w:space="0" w:color="ABC1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BC100" w:themeFill="accent2"/>
      </w:tcPr>
    </w:tblStylePr>
    <w:tblStylePr w:type="lastRow">
      <w:rPr>
        <w:b/>
        <w:bCs/>
      </w:rPr>
      <w:tblPr/>
      <w:tcPr>
        <w:tcBorders>
          <w:top w:val="double" w:sz="4" w:space="0" w:color="ABC1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BC100" w:themeColor="accent2"/>
          <w:right w:val="single" w:sz="4" w:space="0" w:color="ABC100" w:themeColor="accent2"/>
        </w:tcBorders>
      </w:tcPr>
    </w:tblStylePr>
    <w:tblStylePr w:type="band1Horz">
      <w:tblPr/>
      <w:tcPr>
        <w:tcBorders>
          <w:top w:val="single" w:sz="4" w:space="0" w:color="ABC100" w:themeColor="accent2"/>
          <w:bottom w:val="single" w:sz="4" w:space="0" w:color="ABC1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BC100" w:themeColor="accent2"/>
          <w:left w:val="nil"/>
        </w:tcBorders>
      </w:tcPr>
    </w:tblStylePr>
    <w:tblStylePr w:type="swCell">
      <w:tblPr/>
      <w:tcPr>
        <w:tcBorders>
          <w:top w:val="double" w:sz="4" w:space="0" w:color="ABC100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D858B" w:themeColor="accent3"/>
        <w:left w:val="single" w:sz="4" w:space="0" w:color="5D858B" w:themeColor="accent3"/>
        <w:bottom w:val="single" w:sz="4" w:space="0" w:color="5D858B" w:themeColor="accent3"/>
        <w:right w:val="single" w:sz="4" w:space="0" w:color="5D85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D858B" w:themeFill="accent3"/>
      </w:tcPr>
    </w:tblStylePr>
    <w:tblStylePr w:type="lastRow">
      <w:rPr>
        <w:b/>
        <w:bCs/>
      </w:rPr>
      <w:tblPr/>
      <w:tcPr>
        <w:tcBorders>
          <w:top w:val="double" w:sz="4" w:space="0" w:color="5D85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D858B" w:themeColor="accent3"/>
          <w:right w:val="single" w:sz="4" w:space="0" w:color="5D858B" w:themeColor="accent3"/>
        </w:tcBorders>
      </w:tcPr>
    </w:tblStylePr>
    <w:tblStylePr w:type="band1Horz">
      <w:tblPr/>
      <w:tcPr>
        <w:tcBorders>
          <w:top w:val="single" w:sz="4" w:space="0" w:color="5D858B" w:themeColor="accent3"/>
          <w:bottom w:val="single" w:sz="4" w:space="0" w:color="5D85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D858B" w:themeColor="accent3"/>
          <w:left w:val="nil"/>
        </w:tcBorders>
      </w:tcPr>
    </w:tblStylePr>
    <w:tblStylePr w:type="swCell">
      <w:tblPr/>
      <w:tcPr>
        <w:tcBorders>
          <w:top w:val="double" w:sz="4" w:space="0" w:color="5D858B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617E" w:themeColor="accent4"/>
        <w:left w:val="single" w:sz="4" w:space="0" w:color="00617E" w:themeColor="accent4"/>
        <w:bottom w:val="single" w:sz="4" w:space="0" w:color="00617E" w:themeColor="accent4"/>
        <w:right w:val="single" w:sz="4" w:space="0" w:color="00617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17E" w:themeFill="accent4"/>
      </w:tcPr>
    </w:tblStylePr>
    <w:tblStylePr w:type="lastRow">
      <w:rPr>
        <w:b/>
        <w:bCs/>
      </w:rPr>
      <w:tblPr/>
      <w:tcPr>
        <w:tcBorders>
          <w:top w:val="double" w:sz="4" w:space="0" w:color="00617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17E" w:themeColor="accent4"/>
          <w:right w:val="single" w:sz="4" w:space="0" w:color="00617E" w:themeColor="accent4"/>
        </w:tcBorders>
      </w:tcPr>
    </w:tblStylePr>
    <w:tblStylePr w:type="band1Horz">
      <w:tblPr/>
      <w:tcPr>
        <w:tcBorders>
          <w:top w:val="single" w:sz="4" w:space="0" w:color="00617E" w:themeColor="accent4"/>
          <w:bottom w:val="single" w:sz="4" w:space="0" w:color="00617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17E" w:themeColor="accent4"/>
          <w:left w:val="nil"/>
        </w:tcBorders>
      </w:tcPr>
    </w:tblStylePr>
    <w:tblStylePr w:type="swCell">
      <w:tblPr/>
      <w:tcPr>
        <w:tcBorders>
          <w:top w:val="double" w:sz="4" w:space="0" w:color="00617E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A4A6" w:themeColor="accent5"/>
        <w:left w:val="single" w:sz="4" w:space="0" w:color="00A4A6" w:themeColor="accent5"/>
        <w:bottom w:val="single" w:sz="4" w:space="0" w:color="00A4A6" w:themeColor="accent5"/>
        <w:right w:val="single" w:sz="4" w:space="0" w:color="00A4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4A6" w:themeFill="accent5"/>
      </w:tcPr>
    </w:tblStylePr>
    <w:tblStylePr w:type="lastRow">
      <w:rPr>
        <w:b/>
        <w:bCs/>
      </w:rPr>
      <w:tblPr/>
      <w:tcPr>
        <w:tcBorders>
          <w:top w:val="double" w:sz="4" w:space="0" w:color="00A4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4A6" w:themeColor="accent5"/>
          <w:right w:val="single" w:sz="4" w:space="0" w:color="00A4A6" w:themeColor="accent5"/>
        </w:tcBorders>
      </w:tcPr>
    </w:tblStylePr>
    <w:tblStylePr w:type="band1Horz">
      <w:tblPr/>
      <w:tcPr>
        <w:tcBorders>
          <w:top w:val="single" w:sz="4" w:space="0" w:color="00A4A6" w:themeColor="accent5"/>
          <w:bottom w:val="single" w:sz="4" w:space="0" w:color="00A4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4A6" w:themeColor="accent5"/>
          <w:left w:val="nil"/>
        </w:tcBorders>
      </w:tcPr>
    </w:tblStylePr>
    <w:tblStylePr w:type="swCell">
      <w:tblPr/>
      <w:tcPr>
        <w:tcBorders>
          <w:top w:val="double" w:sz="4" w:space="0" w:color="00A4A6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7B8BB" w:themeColor="accent6"/>
        <w:left w:val="single" w:sz="4" w:space="0" w:color="97B8BB" w:themeColor="accent6"/>
        <w:bottom w:val="single" w:sz="4" w:space="0" w:color="97B8BB" w:themeColor="accent6"/>
        <w:right w:val="single" w:sz="4" w:space="0" w:color="97B8B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7B8BB" w:themeFill="accent6"/>
      </w:tcPr>
    </w:tblStylePr>
    <w:tblStylePr w:type="lastRow">
      <w:rPr>
        <w:b/>
        <w:bCs/>
      </w:rPr>
      <w:tblPr/>
      <w:tcPr>
        <w:tcBorders>
          <w:top w:val="double" w:sz="4" w:space="0" w:color="97B8B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7B8BB" w:themeColor="accent6"/>
          <w:right w:val="single" w:sz="4" w:space="0" w:color="97B8BB" w:themeColor="accent6"/>
        </w:tcBorders>
      </w:tcPr>
    </w:tblStylePr>
    <w:tblStylePr w:type="band1Horz">
      <w:tblPr/>
      <w:tcPr>
        <w:tcBorders>
          <w:top w:val="single" w:sz="4" w:space="0" w:color="97B8BB" w:themeColor="accent6"/>
          <w:bottom w:val="single" w:sz="4" w:space="0" w:color="97B8B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7B8BB" w:themeColor="accent6"/>
          <w:left w:val="nil"/>
        </w:tcBorders>
      </w:tcPr>
    </w:tblStylePr>
    <w:tblStylePr w:type="swCell">
      <w:tblPr/>
      <w:tcPr>
        <w:tcBorders>
          <w:top w:val="double" w:sz="4" w:space="0" w:color="97B8BB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2892C3" w:themeColor="accent1" w:themeTint="99"/>
        <w:left w:val="single" w:sz="4" w:space="0" w:color="2892C3" w:themeColor="accent1" w:themeTint="99"/>
        <w:bottom w:val="single" w:sz="4" w:space="0" w:color="2892C3" w:themeColor="accent1" w:themeTint="99"/>
        <w:right w:val="single" w:sz="4" w:space="0" w:color="2892C3" w:themeColor="accent1" w:themeTint="99"/>
        <w:insideH w:val="single" w:sz="4" w:space="0" w:color="2892C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9212C" w:themeColor="accent1"/>
          <w:left w:val="single" w:sz="4" w:space="0" w:color="09212C" w:themeColor="accent1"/>
          <w:bottom w:val="single" w:sz="4" w:space="0" w:color="09212C" w:themeColor="accent1"/>
          <w:right w:val="single" w:sz="4" w:space="0" w:color="09212C" w:themeColor="accent1"/>
          <w:insideH w:val="nil"/>
        </w:tcBorders>
        <w:shd w:val="clear" w:color="auto" w:fill="09212C" w:themeFill="accent1"/>
      </w:tcPr>
    </w:tblStylePr>
    <w:tblStylePr w:type="lastRow">
      <w:rPr>
        <w:b/>
        <w:bCs/>
      </w:rPr>
      <w:tblPr/>
      <w:tcPr>
        <w:tcBorders>
          <w:top w:val="double" w:sz="4" w:space="0" w:color="289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CEF" w:themeFill="accent1" w:themeFillTint="33"/>
      </w:tcPr>
    </w:tblStylePr>
    <w:tblStylePr w:type="band1Horz">
      <w:tblPr/>
      <w:tcPr>
        <w:shd w:val="clear" w:color="auto" w:fill="B2DCEF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E8FF40" w:themeColor="accent2" w:themeTint="99"/>
        <w:left w:val="single" w:sz="4" w:space="0" w:color="E8FF40" w:themeColor="accent2" w:themeTint="99"/>
        <w:bottom w:val="single" w:sz="4" w:space="0" w:color="E8FF40" w:themeColor="accent2" w:themeTint="99"/>
        <w:right w:val="single" w:sz="4" w:space="0" w:color="E8FF40" w:themeColor="accent2" w:themeTint="99"/>
        <w:insideH w:val="single" w:sz="4" w:space="0" w:color="E8FF4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BC100" w:themeColor="accent2"/>
          <w:left w:val="single" w:sz="4" w:space="0" w:color="ABC100" w:themeColor="accent2"/>
          <w:bottom w:val="single" w:sz="4" w:space="0" w:color="ABC100" w:themeColor="accent2"/>
          <w:right w:val="single" w:sz="4" w:space="0" w:color="ABC100" w:themeColor="accent2"/>
          <w:insideH w:val="nil"/>
        </w:tcBorders>
        <w:shd w:val="clear" w:color="auto" w:fill="ABC100" w:themeFill="accent2"/>
      </w:tcPr>
    </w:tblStylePr>
    <w:tblStylePr w:type="lastRow">
      <w:rPr>
        <w:b/>
        <w:bCs/>
      </w:rPr>
      <w:tblPr/>
      <w:tcPr>
        <w:tcBorders>
          <w:top w:val="double" w:sz="4" w:space="0" w:color="E8FF4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FBF" w:themeFill="accent2" w:themeFillTint="33"/>
      </w:tcPr>
    </w:tblStylePr>
    <w:tblStylePr w:type="band1Horz">
      <w:tblPr/>
      <w:tcPr>
        <w:shd w:val="clear" w:color="auto" w:fill="F7FFB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AB7BC" w:themeColor="accent3" w:themeTint="99"/>
        <w:left w:val="single" w:sz="4" w:space="0" w:color="9AB7BC" w:themeColor="accent3" w:themeTint="99"/>
        <w:bottom w:val="single" w:sz="4" w:space="0" w:color="9AB7BC" w:themeColor="accent3" w:themeTint="99"/>
        <w:right w:val="single" w:sz="4" w:space="0" w:color="9AB7BC" w:themeColor="accent3" w:themeTint="99"/>
        <w:insideH w:val="single" w:sz="4" w:space="0" w:color="9AB7B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D858B" w:themeColor="accent3"/>
          <w:left w:val="single" w:sz="4" w:space="0" w:color="5D858B" w:themeColor="accent3"/>
          <w:bottom w:val="single" w:sz="4" w:space="0" w:color="5D858B" w:themeColor="accent3"/>
          <w:right w:val="single" w:sz="4" w:space="0" w:color="5D858B" w:themeColor="accent3"/>
          <w:insideH w:val="nil"/>
        </w:tcBorders>
        <w:shd w:val="clear" w:color="auto" w:fill="5D858B" w:themeFill="accent3"/>
      </w:tcPr>
    </w:tblStylePr>
    <w:tblStylePr w:type="lastRow">
      <w:rPr>
        <w:b/>
        <w:bCs/>
      </w:rPr>
      <w:tblPr/>
      <w:tcPr>
        <w:tcBorders>
          <w:top w:val="double" w:sz="4" w:space="0" w:color="9AB7B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7E8" w:themeFill="accent3" w:themeFillTint="33"/>
      </w:tcPr>
    </w:tblStylePr>
    <w:tblStylePr w:type="band1Horz">
      <w:tblPr/>
      <w:tcPr>
        <w:shd w:val="clear" w:color="auto" w:fill="DDE7E8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18C9FF" w:themeColor="accent4" w:themeTint="99"/>
        <w:left w:val="single" w:sz="4" w:space="0" w:color="18C9FF" w:themeColor="accent4" w:themeTint="99"/>
        <w:bottom w:val="single" w:sz="4" w:space="0" w:color="18C9FF" w:themeColor="accent4" w:themeTint="99"/>
        <w:right w:val="single" w:sz="4" w:space="0" w:color="18C9FF" w:themeColor="accent4" w:themeTint="99"/>
        <w:insideH w:val="single" w:sz="4" w:space="0" w:color="18C9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17E" w:themeColor="accent4"/>
          <w:left w:val="single" w:sz="4" w:space="0" w:color="00617E" w:themeColor="accent4"/>
          <w:bottom w:val="single" w:sz="4" w:space="0" w:color="00617E" w:themeColor="accent4"/>
          <w:right w:val="single" w:sz="4" w:space="0" w:color="00617E" w:themeColor="accent4"/>
          <w:insideH w:val="nil"/>
        </w:tcBorders>
        <w:shd w:val="clear" w:color="auto" w:fill="00617E" w:themeFill="accent4"/>
      </w:tcPr>
    </w:tblStylePr>
    <w:tblStylePr w:type="lastRow">
      <w:rPr>
        <w:b/>
        <w:bCs/>
      </w:rPr>
      <w:tblPr/>
      <w:tcPr>
        <w:tcBorders>
          <w:top w:val="double" w:sz="4" w:space="0" w:color="18C9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DFF" w:themeFill="accent4" w:themeFillTint="33"/>
      </w:tcPr>
    </w:tblStylePr>
    <w:tblStylePr w:type="band1Horz">
      <w:tblPr/>
      <w:tcPr>
        <w:shd w:val="clear" w:color="auto" w:fill="B2EDFF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30FBFF" w:themeColor="accent5" w:themeTint="99"/>
        <w:left w:val="single" w:sz="4" w:space="0" w:color="30FBFF" w:themeColor="accent5" w:themeTint="99"/>
        <w:bottom w:val="single" w:sz="4" w:space="0" w:color="30FBFF" w:themeColor="accent5" w:themeTint="99"/>
        <w:right w:val="single" w:sz="4" w:space="0" w:color="30FBFF" w:themeColor="accent5" w:themeTint="99"/>
        <w:insideH w:val="single" w:sz="4" w:space="0" w:color="30FB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4A6" w:themeColor="accent5"/>
          <w:left w:val="single" w:sz="4" w:space="0" w:color="00A4A6" w:themeColor="accent5"/>
          <w:bottom w:val="single" w:sz="4" w:space="0" w:color="00A4A6" w:themeColor="accent5"/>
          <w:right w:val="single" w:sz="4" w:space="0" w:color="00A4A6" w:themeColor="accent5"/>
          <w:insideH w:val="nil"/>
        </w:tcBorders>
        <w:shd w:val="clear" w:color="auto" w:fill="00A4A6" w:themeFill="accent5"/>
      </w:tcPr>
    </w:tblStylePr>
    <w:tblStylePr w:type="lastRow">
      <w:rPr>
        <w:b/>
        <w:bCs/>
      </w:rPr>
      <w:tblPr/>
      <w:tcPr>
        <w:tcBorders>
          <w:top w:val="double" w:sz="4" w:space="0" w:color="30FB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DFF" w:themeFill="accent5" w:themeFillTint="33"/>
      </w:tcPr>
    </w:tblStylePr>
    <w:tblStylePr w:type="band1Horz">
      <w:tblPr/>
      <w:tcPr>
        <w:shd w:val="clear" w:color="auto" w:fill="BAFDFF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C0D4D6" w:themeColor="accent6" w:themeTint="99"/>
        <w:left w:val="single" w:sz="4" w:space="0" w:color="C0D4D6" w:themeColor="accent6" w:themeTint="99"/>
        <w:bottom w:val="single" w:sz="4" w:space="0" w:color="C0D4D6" w:themeColor="accent6" w:themeTint="99"/>
        <w:right w:val="single" w:sz="4" w:space="0" w:color="C0D4D6" w:themeColor="accent6" w:themeTint="99"/>
        <w:insideH w:val="single" w:sz="4" w:space="0" w:color="C0D4D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7B8BB" w:themeColor="accent6"/>
          <w:left w:val="single" w:sz="4" w:space="0" w:color="97B8BB" w:themeColor="accent6"/>
          <w:bottom w:val="single" w:sz="4" w:space="0" w:color="97B8BB" w:themeColor="accent6"/>
          <w:right w:val="single" w:sz="4" w:space="0" w:color="97B8BB" w:themeColor="accent6"/>
          <w:insideH w:val="nil"/>
        </w:tcBorders>
        <w:shd w:val="clear" w:color="auto" w:fill="97B8BB" w:themeFill="accent6"/>
      </w:tcPr>
    </w:tblStylePr>
    <w:tblStylePr w:type="lastRow">
      <w:rPr>
        <w:b/>
        <w:bCs/>
      </w:rPr>
      <w:tblPr/>
      <w:tcPr>
        <w:tcBorders>
          <w:top w:val="double" w:sz="4" w:space="0" w:color="C0D4D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0F1" w:themeFill="accent6" w:themeFillTint="33"/>
      </w:tcPr>
    </w:tblStylePr>
    <w:tblStylePr w:type="band1Horz">
      <w:tblPr/>
      <w:tcPr>
        <w:shd w:val="clear" w:color="auto" w:fill="EAF0F1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9212C" w:themeColor="accent1"/>
        <w:left w:val="single" w:sz="24" w:space="0" w:color="09212C" w:themeColor="accent1"/>
        <w:bottom w:val="single" w:sz="24" w:space="0" w:color="09212C" w:themeColor="accent1"/>
        <w:right w:val="single" w:sz="24" w:space="0" w:color="09212C" w:themeColor="accent1"/>
      </w:tblBorders>
    </w:tblPr>
    <w:tcPr>
      <w:shd w:val="clear" w:color="auto" w:fill="09212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ABC100" w:themeColor="accent2"/>
        <w:left w:val="single" w:sz="24" w:space="0" w:color="ABC100" w:themeColor="accent2"/>
        <w:bottom w:val="single" w:sz="24" w:space="0" w:color="ABC100" w:themeColor="accent2"/>
        <w:right w:val="single" w:sz="24" w:space="0" w:color="ABC100" w:themeColor="accent2"/>
      </w:tblBorders>
    </w:tblPr>
    <w:tcPr>
      <w:shd w:val="clear" w:color="auto" w:fill="ABC1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5D858B" w:themeColor="accent3"/>
        <w:left w:val="single" w:sz="24" w:space="0" w:color="5D858B" w:themeColor="accent3"/>
        <w:bottom w:val="single" w:sz="24" w:space="0" w:color="5D858B" w:themeColor="accent3"/>
        <w:right w:val="single" w:sz="24" w:space="0" w:color="5D858B" w:themeColor="accent3"/>
      </w:tblBorders>
    </w:tblPr>
    <w:tcPr>
      <w:shd w:val="clear" w:color="auto" w:fill="5D858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617E" w:themeColor="accent4"/>
        <w:left w:val="single" w:sz="24" w:space="0" w:color="00617E" w:themeColor="accent4"/>
        <w:bottom w:val="single" w:sz="24" w:space="0" w:color="00617E" w:themeColor="accent4"/>
        <w:right w:val="single" w:sz="24" w:space="0" w:color="00617E" w:themeColor="accent4"/>
      </w:tblBorders>
    </w:tblPr>
    <w:tcPr>
      <w:shd w:val="clear" w:color="auto" w:fill="00617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A4A6" w:themeColor="accent5"/>
        <w:left w:val="single" w:sz="24" w:space="0" w:color="00A4A6" w:themeColor="accent5"/>
        <w:bottom w:val="single" w:sz="24" w:space="0" w:color="00A4A6" w:themeColor="accent5"/>
        <w:right w:val="single" w:sz="24" w:space="0" w:color="00A4A6" w:themeColor="accent5"/>
      </w:tblBorders>
    </w:tblPr>
    <w:tcPr>
      <w:shd w:val="clear" w:color="auto" w:fill="00A4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654827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7B8BB" w:themeColor="accent6"/>
        <w:left w:val="single" w:sz="24" w:space="0" w:color="97B8BB" w:themeColor="accent6"/>
        <w:bottom w:val="single" w:sz="24" w:space="0" w:color="97B8BB" w:themeColor="accent6"/>
        <w:right w:val="single" w:sz="24" w:space="0" w:color="97B8BB" w:themeColor="accent6"/>
      </w:tblBorders>
    </w:tblPr>
    <w:tcPr>
      <w:shd w:val="clear" w:color="auto" w:fill="97B8B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061820" w:themeColor="accent1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9212C" w:themeColor="accent1"/>
        <w:bottom w:val="single" w:sz="4" w:space="0" w:color="09212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9212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9212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CEF" w:themeFill="accent1" w:themeFillTint="33"/>
      </w:tcPr>
    </w:tblStylePr>
    <w:tblStylePr w:type="band1Horz">
      <w:tblPr/>
      <w:tcPr>
        <w:shd w:val="clear" w:color="auto" w:fill="B2DCEF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7F9000" w:themeColor="accent2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ABC100" w:themeColor="accent2"/>
        <w:bottom w:val="single" w:sz="4" w:space="0" w:color="ABC1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ABC1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ABC1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FBF" w:themeFill="accent2" w:themeFillTint="33"/>
      </w:tcPr>
    </w:tblStylePr>
    <w:tblStylePr w:type="band1Horz">
      <w:tblPr/>
      <w:tcPr>
        <w:shd w:val="clear" w:color="auto" w:fill="F7FFB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456368" w:themeColor="accent3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5D858B" w:themeColor="accent3"/>
        <w:bottom w:val="single" w:sz="4" w:space="0" w:color="5D858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D858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D858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7E8" w:themeFill="accent3" w:themeFillTint="33"/>
      </w:tcPr>
    </w:tblStylePr>
    <w:tblStylePr w:type="band1Horz">
      <w:tblPr/>
      <w:tcPr>
        <w:shd w:val="clear" w:color="auto" w:fill="DDE7E8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485E" w:themeColor="accent4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617E" w:themeColor="accent4"/>
        <w:bottom w:val="single" w:sz="4" w:space="0" w:color="00617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17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17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DFF" w:themeFill="accent4" w:themeFillTint="33"/>
      </w:tcPr>
    </w:tblStylePr>
    <w:tblStylePr w:type="band1Horz">
      <w:tblPr/>
      <w:tcPr>
        <w:shd w:val="clear" w:color="auto" w:fill="B2EDFF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7A7C" w:themeColor="accent5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00A4A6" w:themeColor="accent5"/>
        <w:bottom w:val="single" w:sz="4" w:space="0" w:color="00A4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00A4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00A4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FDFF" w:themeFill="accent5" w:themeFillTint="33"/>
      </w:tcPr>
    </w:tblStylePr>
    <w:tblStylePr w:type="band1Horz">
      <w:tblPr/>
      <w:tcPr>
        <w:shd w:val="clear" w:color="auto" w:fill="BAFDFF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654827"/>
    <w:pPr>
      <w:spacing w:after="0" w:line="240" w:lineRule="auto"/>
    </w:pPr>
    <w:rPr>
      <w:rFonts w:ascii="Times New Roman" w:eastAsia="Times New Roman" w:hAnsi="Times New Roman" w:cs="Times New Roman"/>
      <w:color w:val="649498" w:themeColor="accent6" w:themeShade="BF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97B8BB" w:themeColor="accent6"/>
        <w:bottom w:val="single" w:sz="4" w:space="0" w:color="97B8B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7B8B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7B8B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0F1" w:themeFill="accent6" w:themeFillTint="33"/>
      </w:tcPr>
    </w:tblStylePr>
    <w:tblStylePr w:type="band1Horz">
      <w:tblPr/>
      <w:tcPr>
        <w:shd w:val="clear" w:color="auto" w:fill="EAF0F1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061820" w:themeColor="accent1" w:themeShade="BF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9212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9212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9212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9212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2DCEF" w:themeFill="accent1" w:themeFillTint="33"/>
      </w:tcPr>
    </w:tblStylePr>
    <w:tblStylePr w:type="band1Horz">
      <w:tblPr/>
      <w:tcPr>
        <w:shd w:val="clear" w:color="auto" w:fill="B2DC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7F9000" w:themeColor="accent2" w:themeShade="BF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BC1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BC1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BC1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BC1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7FFBF" w:themeFill="accent2" w:themeFillTint="33"/>
      </w:tcPr>
    </w:tblStylePr>
    <w:tblStylePr w:type="band1Horz">
      <w:tblPr/>
      <w:tcPr>
        <w:shd w:val="clear" w:color="auto" w:fill="F7FFB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456368" w:themeColor="accent3" w:themeShade="BF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D858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D858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D858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D858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DE7E8" w:themeFill="accent3" w:themeFillTint="33"/>
      </w:tcPr>
    </w:tblStylePr>
    <w:tblStylePr w:type="band1Horz">
      <w:tblPr/>
      <w:tcPr>
        <w:shd w:val="clear" w:color="auto" w:fill="DDE7E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485E" w:themeColor="accent4" w:themeShade="BF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17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17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17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17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2EDFF" w:themeFill="accent4" w:themeFillTint="33"/>
      </w:tcPr>
    </w:tblStylePr>
    <w:tblStylePr w:type="band1Horz">
      <w:tblPr/>
      <w:tcPr>
        <w:shd w:val="clear" w:color="auto" w:fill="B2ED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007A7C" w:themeColor="accent5" w:themeShade="BF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4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4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4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4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BAFDFF" w:themeFill="accent5" w:themeFillTint="33"/>
      </w:tcPr>
    </w:tblStylePr>
    <w:tblStylePr w:type="band1Horz">
      <w:tblPr/>
      <w:tcPr>
        <w:shd w:val="clear" w:color="auto" w:fill="BAFD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654827"/>
    <w:pPr>
      <w:spacing w:after="0" w:line="240" w:lineRule="auto"/>
    </w:pPr>
    <w:rPr>
      <w:rFonts w:ascii="Times New Roman" w:eastAsia="Times New Roman" w:hAnsi="Times New Roman" w:cs="Times New Roman"/>
      <w:color w:val="649498" w:themeColor="accent6" w:themeShade="BF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7B8B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7B8B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7B8B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7B8B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F0F1" w:themeFill="accent6" w:themeFillTint="33"/>
      </w:tcPr>
    </w:tblStylePr>
    <w:tblStylePr w:type="band1Horz">
      <w:tblPr/>
      <w:tcPr>
        <w:shd w:val="clear" w:color="auto" w:fill="EAF0F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ple1">
    <w:name w:val="Table Subtle 1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rofessionnel">
    <w:name w:val="Table Professional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">
    <w:name w:val="Table Simple 1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">
    <w:name w:val="Table Simple 2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">
    <w:name w:val="Table Simple 3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Plain Table 1"/>
    <w:basedOn w:val="TableauNormal"/>
    <w:uiPriority w:val="41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0">
    <w:name w:val="Plain Table 2"/>
    <w:basedOn w:val="TableauNormal"/>
    <w:uiPriority w:val="42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0">
    <w:name w:val="Plain Table 3"/>
    <w:basedOn w:val="TableauNormal"/>
    <w:uiPriority w:val="43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web1">
    <w:name w:val="Table Web 1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ebrut">
    <w:name w:val="Plain Text"/>
    <w:basedOn w:val="Normal"/>
    <w:link w:val="TextebrutCar"/>
    <w:semiHidden/>
    <w:unhideWhenUsed/>
    <w:rsid w:val="00654827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semiHidden/>
    <w:rsid w:val="00654827"/>
    <w:rPr>
      <w:rFonts w:ascii="Consolas" w:eastAsia="Times New Roman" w:hAnsi="Consolas" w:cs="Times New Roman"/>
      <w:sz w:val="21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654827"/>
    <w:rPr>
      <w:color w:val="808080"/>
    </w:rPr>
  </w:style>
  <w:style w:type="paragraph" w:styleId="Textedemacro">
    <w:name w:val="macro"/>
    <w:link w:val="TextedemacroCar"/>
    <w:semiHidden/>
    <w:unhideWhenUsed/>
    <w:rsid w:val="0065482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  <w:ind w:left="57"/>
    </w:pPr>
    <w:rPr>
      <w:rFonts w:ascii="Consolas" w:eastAsia="Times New Roman" w:hAnsi="Consolas" w:cs="Times New Roman"/>
      <w:sz w:val="20"/>
      <w:szCs w:val="20"/>
      <w:lang w:eastAsia="fr-FR"/>
    </w:rPr>
  </w:style>
  <w:style w:type="character" w:customStyle="1" w:styleId="TextedemacroCar">
    <w:name w:val="Texte de macro Car"/>
    <w:basedOn w:val="Policepardfaut"/>
    <w:link w:val="Textedemacro"/>
    <w:semiHidden/>
    <w:rsid w:val="00654827"/>
    <w:rPr>
      <w:rFonts w:ascii="Consolas" w:eastAsia="Times New Roman" w:hAnsi="Consolas" w:cs="Times New Roman"/>
      <w:sz w:val="20"/>
      <w:szCs w:val="20"/>
      <w:lang w:eastAsia="fr-FR"/>
    </w:rPr>
  </w:style>
  <w:style w:type="table" w:styleId="Thmedutableau">
    <w:name w:val="Table Theme"/>
    <w:basedOn w:val="TableauNormal"/>
    <w:semiHidden/>
    <w:unhideWhenUsed/>
    <w:rsid w:val="00654827"/>
    <w:pPr>
      <w:spacing w:after="0" w:line="240" w:lineRule="auto"/>
      <w:ind w:left="5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rsid w:val="0065482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rsid w:val="00654827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</w:rPr>
  </w:style>
  <w:style w:type="paragraph" w:styleId="Titredenote">
    <w:name w:val="Note Heading"/>
    <w:basedOn w:val="Normal"/>
    <w:next w:val="Normal"/>
    <w:link w:val="TitredenoteCar"/>
    <w:semiHidden/>
    <w:unhideWhenUsed/>
    <w:rsid w:val="00654827"/>
  </w:style>
  <w:style w:type="character" w:customStyle="1" w:styleId="TitredenoteCar">
    <w:name w:val="Titre de note Car"/>
    <w:basedOn w:val="Policepardfaut"/>
    <w:link w:val="Titredenote"/>
    <w:semiHidden/>
    <w:rsid w:val="00654827"/>
    <w:rPr>
      <w:rFonts w:ascii="Arial" w:eastAsia="Times New Roman" w:hAnsi="Arial" w:cs="Times New Roman"/>
      <w:szCs w:val="20"/>
      <w:lang w:eastAsia="fr-FR"/>
    </w:rPr>
  </w:style>
  <w:style w:type="paragraph" w:styleId="Titreindex">
    <w:name w:val="index heading"/>
    <w:basedOn w:val="Normal"/>
    <w:next w:val="Index1"/>
    <w:semiHidden/>
    <w:unhideWhenUsed/>
    <w:rsid w:val="00654827"/>
    <w:rPr>
      <w:rFonts w:asciiTheme="majorHAnsi" w:eastAsiaTheme="majorEastAsia" w:hAnsiTheme="majorHAnsi" w:cstheme="majorBidi"/>
      <w:b/>
      <w:bCs/>
    </w:rPr>
  </w:style>
  <w:style w:type="paragraph" w:styleId="TitreTR">
    <w:name w:val="toa heading"/>
    <w:basedOn w:val="Normal"/>
    <w:next w:val="Normal"/>
    <w:semiHidden/>
    <w:unhideWhenUsed/>
    <w:rsid w:val="0065482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Trameclaire-Accent2">
    <w:name w:val="Light Shading Accent 2"/>
    <w:basedOn w:val="TableauNormal"/>
    <w:uiPriority w:val="6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7F9000" w:themeColor="accent2" w:themeShade="BF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ABC100" w:themeColor="accent2"/>
        <w:bottom w:val="single" w:sz="8" w:space="0" w:color="ABC1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BC100" w:themeColor="accent2"/>
          <w:left w:val="nil"/>
          <w:bottom w:val="single" w:sz="8" w:space="0" w:color="ABC1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BC100" w:themeColor="accent2"/>
          <w:left w:val="nil"/>
          <w:bottom w:val="single" w:sz="8" w:space="0" w:color="ABC1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FB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FB0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456368" w:themeColor="accent3" w:themeShade="BF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5D858B" w:themeColor="accent3"/>
        <w:bottom w:val="single" w:sz="8" w:space="0" w:color="5D858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858B" w:themeColor="accent3"/>
          <w:left w:val="nil"/>
          <w:bottom w:val="single" w:sz="8" w:space="0" w:color="5D858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D858B" w:themeColor="accent3"/>
          <w:left w:val="nil"/>
          <w:bottom w:val="single" w:sz="8" w:space="0" w:color="5D858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1E3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1E3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485E" w:themeColor="accent4" w:themeShade="BF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617E" w:themeColor="accent4"/>
        <w:bottom w:val="single" w:sz="8" w:space="0" w:color="00617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17E" w:themeColor="accent4"/>
          <w:left w:val="nil"/>
          <w:bottom w:val="single" w:sz="8" w:space="0" w:color="00617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17E" w:themeColor="accent4"/>
          <w:left w:val="nil"/>
          <w:bottom w:val="single" w:sz="8" w:space="0" w:color="00617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0E9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0E9FF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7A7C" w:themeColor="accent5" w:themeShade="BF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A4A6" w:themeColor="accent5"/>
        <w:bottom w:val="single" w:sz="8" w:space="0" w:color="00A4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4A6" w:themeColor="accent5"/>
          <w:left w:val="nil"/>
          <w:bottom w:val="single" w:sz="8" w:space="0" w:color="00A4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4A6" w:themeColor="accent5"/>
          <w:left w:val="nil"/>
          <w:bottom w:val="single" w:sz="8" w:space="0" w:color="00A4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AFD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AFDFF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649498" w:themeColor="accent6" w:themeShade="BF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97B8BB" w:themeColor="accent6"/>
        <w:bottom w:val="single" w:sz="8" w:space="0" w:color="97B8B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B8BB" w:themeColor="accent6"/>
          <w:left w:val="nil"/>
          <w:bottom w:val="single" w:sz="8" w:space="0" w:color="97B8B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B8BB" w:themeColor="accent6"/>
          <w:left w:val="nil"/>
          <w:bottom w:val="single" w:sz="8" w:space="0" w:color="97B8B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DE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DEE" w:themeFill="accent6" w:themeFillTint="3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ABC1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BC1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ABC100" w:themeColor="accent2"/>
        <w:left w:val="single" w:sz="4" w:space="0" w:color="09212C" w:themeColor="accent1"/>
        <w:bottom w:val="single" w:sz="4" w:space="0" w:color="09212C" w:themeColor="accent1"/>
        <w:right w:val="single" w:sz="4" w:space="0" w:color="09212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D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BC1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131A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131A" w:themeColor="accent1" w:themeShade="99"/>
          <w:insideV w:val="nil"/>
        </w:tcBorders>
        <w:shd w:val="clear" w:color="auto" w:fill="05131A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131A" w:themeFill="accent1" w:themeFillShade="99"/>
      </w:tcPr>
    </w:tblStylePr>
    <w:tblStylePr w:type="band1Vert">
      <w:tblPr/>
      <w:tcPr>
        <w:shd w:val="clear" w:color="auto" w:fill="67B9E0" w:themeFill="accent1" w:themeFillTint="66"/>
      </w:tcPr>
    </w:tblStylePr>
    <w:tblStylePr w:type="band1Horz">
      <w:tblPr/>
      <w:tcPr>
        <w:shd w:val="clear" w:color="auto" w:fill="42A8D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ABC100" w:themeColor="accent2"/>
        <w:left w:val="single" w:sz="4" w:space="0" w:color="ABC100" w:themeColor="accent2"/>
        <w:bottom w:val="single" w:sz="4" w:space="0" w:color="ABC100" w:themeColor="accent2"/>
        <w:right w:val="single" w:sz="4" w:space="0" w:color="ABC1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FD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BC1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73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7300" w:themeColor="accent2" w:themeShade="99"/>
          <w:insideV w:val="nil"/>
        </w:tcBorders>
        <w:shd w:val="clear" w:color="auto" w:fill="6673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7300" w:themeFill="accent2" w:themeFillShade="99"/>
      </w:tcPr>
    </w:tblStylePr>
    <w:tblStylePr w:type="band1Vert">
      <w:tblPr/>
      <w:tcPr>
        <w:shd w:val="clear" w:color="auto" w:fill="F0FF80" w:themeFill="accent2" w:themeFillTint="66"/>
      </w:tcPr>
    </w:tblStylePr>
    <w:tblStylePr w:type="band1Horz">
      <w:tblPr/>
      <w:tcPr>
        <w:shd w:val="clear" w:color="auto" w:fill="ECFF61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617E" w:themeColor="accent4"/>
        <w:left w:val="single" w:sz="4" w:space="0" w:color="5D858B" w:themeColor="accent3"/>
        <w:bottom w:val="single" w:sz="4" w:space="0" w:color="5D858B" w:themeColor="accent3"/>
        <w:right w:val="single" w:sz="4" w:space="0" w:color="5D858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3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17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4F5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4F53" w:themeColor="accent3" w:themeShade="99"/>
          <w:insideV w:val="nil"/>
        </w:tcBorders>
        <w:shd w:val="clear" w:color="auto" w:fill="374F5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F53" w:themeFill="accent3" w:themeFillShade="99"/>
      </w:tcPr>
    </w:tblStylePr>
    <w:tblStylePr w:type="band1Vert">
      <w:tblPr/>
      <w:tcPr>
        <w:shd w:val="clear" w:color="auto" w:fill="BCCFD2" w:themeFill="accent3" w:themeFillTint="66"/>
      </w:tcPr>
    </w:tblStylePr>
    <w:tblStylePr w:type="band1Horz">
      <w:tblPr/>
      <w:tcPr>
        <w:shd w:val="clear" w:color="auto" w:fill="ABC3C7" w:themeFill="accent3" w:themeFillTint="7F"/>
      </w:tc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97B8BB" w:themeColor="accent6"/>
        <w:left w:val="single" w:sz="4" w:space="0" w:color="00A4A6" w:themeColor="accent5"/>
        <w:bottom w:val="single" w:sz="4" w:space="0" w:color="00A4A6" w:themeColor="accent5"/>
        <w:right w:val="single" w:sz="4" w:space="0" w:color="00A4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E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B8B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63" w:themeColor="accent5" w:themeShade="99"/>
          <w:insideV w:val="nil"/>
        </w:tcBorders>
        <w:shd w:val="clear" w:color="auto" w:fill="0061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63" w:themeFill="accent5" w:themeFillShade="99"/>
      </w:tcPr>
    </w:tblStylePr>
    <w:tblStylePr w:type="band1Vert">
      <w:tblPr/>
      <w:tcPr>
        <w:shd w:val="clear" w:color="auto" w:fill="75FCFF" w:themeFill="accent5" w:themeFillTint="66"/>
      </w:tcPr>
    </w:tblStylePr>
    <w:tblStylePr w:type="band1Horz">
      <w:tblPr/>
      <w:tcPr>
        <w:shd w:val="clear" w:color="auto" w:fill="53FC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00A4A6" w:themeColor="accent5"/>
        <w:left w:val="single" w:sz="4" w:space="0" w:color="97B8BB" w:themeColor="accent6"/>
        <w:bottom w:val="single" w:sz="4" w:space="0" w:color="97B8BB" w:themeColor="accent6"/>
        <w:right w:val="single" w:sz="4" w:space="0" w:color="97B8B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8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4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0767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0767A" w:themeColor="accent6" w:themeShade="99"/>
          <w:insideV w:val="nil"/>
        </w:tcBorders>
        <w:shd w:val="clear" w:color="auto" w:fill="50767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767A" w:themeFill="accent6" w:themeFillShade="99"/>
      </w:tcPr>
    </w:tblStylePr>
    <w:tblStylePr w:type="band1Vert">
      <w:tblPr/>
      <w:tcPr>
        <w:shd w:val="clear" w:color="auto" w:fill="D5E2E3" w:themeFill="accent6" w:themeFillTint="66"/>
      </w:tcPr>
    </w:tblStylePr>
    <w:tblStylePr w:type="band1Horz">
      <w:tblPr/>
      <w:tcPr>
        <w:shd w:val="clear" w:color="auto" w:fill="CBDBD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  <w:lang w:eastAsia="fr-FR"/>
    </w:rPr>
    <w:tblPr>
      <w:tblStyleRowBandSize w:val="1"/>
      <w:tblStyleColBandSize w:val="1"/>
      <w:tblBorders>
        <w:top w:val="single" w:sz="24" w:space="0" w:color="5D858B" w:themeColor="accent3"/>
        <w:left w:val="single" w:sz="4" w:space="0" w:color="00617E" w:themeColor="accent4"/>
        <w:bottom w:val="single" w:sz="4" w:space="0" w:color="00617E" w:themeColor="accent4"/>
        <w:right w:val="single" w:sz="4" w:space="0" w:color="00617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6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D858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94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94B" w:themeColor="accent4" w:themeShade="99"/>
          <w:insideV w:val="nil"/>
        </w:tcBorders>
        <w:shd w:val="clear" w:color="auto" w:fill="00394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94B" w:themeFill="accent4" w:themeFillShade="99"/>
      </w:tcPr>
    </w:tblStylePr>
    <w:tblStylePr w:type="band1Vert">
      <w:tblPr/>
      <w:tcPr>
        <w:shd w:val="clear" w:color="auto" w:fill="65DBFF" w:themeFill="accent4" w:themeFillTint="66"/>
      </w:tcPr>
    </w:tblStylePr>
    <w:tblStylePr w:type="band1Horz">
      <w:tblPr/>
      <w:tcPr>
        <w:shd w:val="clear" w:color="auto" w:fill="3FD2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moyenne1">
    <w:name w:val="Medium Shading 1"/>
    <w:basedOn w:val="TableauNormal"/>
    <w:uiPriority w:val="6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1C688B" w:themeColor="accent1" w:themeTint="BF"/>
        <w:left w:val="single" w:sz="8" w:space="0" w:color="1C688B" w:themeColor="accent1" w:themeTint="BF"/>
        <w:bottom w:val="single" w:sz="8" w:space="0" w:color="1C688B" w:themeColor="accent1" w:themeTint="BF"/>
        <w:right w:val="single" w:sz="8" w:space="0" w:color="1C688B" w:themeColor="accent1" w:themeTint="BF"/>
        <w:insideH w:val="single" w:sz="8" w:space="0" w:color="1C688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C688B" w:themeColor="accent1" w:themeTint="BF"/>
          <w:left w:val="single" w:sz="8" w:space="0" w:color="1C688B" w:themeColor="accent1" w:themeTint="BF"/>
          <w:bottom w:val="single" w:sz="8" w:space="0" w:color="1C688B" w:themeColor="accent1" w:themeTint="BF"/>
          <w:right w:val="single" w:sz="8" w:space="0" w:color="1C688B" w:themeColor="accent1" w:themeTint="BF"/>
          <w:insideH w:val="nil"/>
          <w:insideV w:val="nil"/>
        </w:tcBorders>
        <w:shd w:val="clear" w:color="auto" w:fill="09212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C688B" w:themeColor="accent1" w:themeTint="BF"/>
          <w:left w:val="single" w:sz="8" w:space="0" w:color="1C688B" w:themeColor="accent1" w:themeTint="BF"/>
          <w:bottom w:val="single" w:sz="8" w:space="0" w:color="1C688B" w:themeColor="accent1" w:themeTint="BF"/>
          <w:right w:val="single" w:sz="8" w:space="0" w:color="1C688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D4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1D4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E3FF11" w:themeColor="accent2" w:themeTint="BF"/>
        <w:left w:val="single" w:sz="8" w:space="0" w:color="E3FF11" w:themeColor="accent2" w:themeTint="BF"/>
        <w:bottom w:val="single" w:sz="8" w:space="0" w:color="E3FF11" w:themeColor="accent2" w:themeTint="BF"/>
        <w:right w:val="single" w:sz="8" w:space="0" w:color="E3FF11" w:themeColor="accent2" w:themeTint="BF"/>
        <w:insideH w:val="single" w:sz="8" w:space="0" w:color="E3FF11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3FF11" w:themeColor="accent2" w:themeTint="BF"/>
          <w:left w:val="single" w:sz="8" w:space="0" w:color="E3FF11" w:themeColor="accent2" w:themeTint="BF"/>
          <w:bottom w:val="single" w:sz="8" w:space="0" w:color="E3FF11" w:themeColor="accent2" w:themeTint="BF"/>
          <w:right w:val="single" w:sz="8" w:space="0" w:color="E3FF11" w:themeColor="accent2" w:themeTint="BF"/>
          <w:insideH w:val="nil"/>
          <w:insideV w:val="nil"/>
        </w:tcBorders>
        <w:shd w:val="clear" w:color="auto" w:fill="ABC1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3FF11" w:themeColor="accent2" w:themeTint="BF"/>
          <w:left w:val="single" w:sz="8" w:space="0" w:color="E3FF11" w:themeColor="accent2" w:themeTint="BF"/>
          <w:bottom w:val="single" w:sz="8" w:space="0" w:color="E3FF11" w:themeColor="accent2" w:themeTint="BF"/>
          <w:right w:val="single" w:sz="8" w:space="0" w:color="E3FF11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FB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FB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82A5AB" w:themeColor="accent3" w:themeTint="BF"/>
        <w:left w:val="single" w:sz="8" w:space="0" w:color="82A5AB" w:themeColor="accent3" w:themeTint="BF"/>
        <w:bottom w:val="single" w:sz="8" w:space="0" w:color="82A5AB" w:themeColor="accent3" w:themeTint="BF"/>
        <w:right w:val="single" w:sz="8" w:space="0" w:color="82A5AB" w:themeColor="accent3" w:themeTint="BF"/>
        <w:insideH w:val="single" w:sz="8" w:space="0" w:color="82A5A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2A5AB" w:themeColor="accent3" w:themeTint="BF"/>
          <w:left w:val="single" w:sz="8" w:space="0" w:color="82A5AB" w:themeColor="accent3" w:themeTint="BF"/>
          <w:bottom w:val="single" w:sz="8" w:space="0" w:color="82A5AB" w:themeColor="accent3" w:themeTint="BF"/>
          <w:right w:val="single" w:sz="8" w:space="0" w:color="82A5AB" w:themeColor="accent3" w:themeTint="BF"/>
          <w:insideH w:val="nil"/>
          <w:insideV w:val="nil"/>
        </w:tcBorders>
        <w:shd w:val="clear" w:color="auto" w:fill="5D858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2A5AB" w:themeColor="accent3" w:themeTint="BF"/>
          <w:left w:val="single" w:sz="8" w:space="0" w:color="82A5AB" w:themeColor="accent3" w:themeTint="BF"/>
          <w:bottom w:val="single" w:sz="8" w:space="0" w:color="82A5AB" w:themeColor="accent3" w:themeTint="BF"/>
          <w:right w:val="single" w:sz="8" w:space="0" w:color="82A5A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1E3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1E3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AADE" w:themeColor="accent4" w:themeTint="BF"/>
        <w:left w:val="single" w:sz="8" w:space="0" w:color="00AADE" w:themeColor="accent4" w:themeTint="BF"/>
        <w:bottom w:val="single" w:sz="8" w:space="0" w:color="00AADE" w:themeColor="accent4" w:themeTint="BF"/>
        <w:right w:val="single" w:sz="8" w:space="0" w:color="00AADE" w:themeColor="accent4" w:themeTint="BF"/>
        <w:insideH w:val="single" w:sz="8" w:space="0" w:color="00AAD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ADE" w:themeColor="accent4" w:themeTint="BF"/>
          <w:left w:val="single" w:sz="8" w:space="0" w:color="00AADE" w:themeColor="accent4" w:themeTint="BF"/>
          <w:bottom w:val="single" w:sz="8" w:space="0" w:color="00AADE" w:themeColor="accent4" w:themeTint="BF"/>
          <w:right w:val="single" w:sz="8" w:space="0" w:color="00AADE" w:themeColor="accent4" w:themeTint="BF"/>
          <w:insideH w:val="nil"/>
          <w:insideV w:val="nil"/>
        </w:tcBorders>
        <w:shd w:val="clear" w:color="auto" w:fill="00617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ADE" w:themeColor="accent4" w:themeTint="BF"/>
          <w:left w:val="single" w:sz="8" w:space="0" w:color="00AADE" w:themeColor="accent4" w:themeTint="BF"/>
          <w:bottom w:val="single" w:sz="8" w:space="0" w:color="00AADE" w:themeColor="accent4" w:themeTint="BF"/>
          <w:right w:val="single" w:sz="8" w:space="0" w:color="00AAD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E9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0E9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00F8FC" w:themeColor="accent5" w:themeTint="BF"/>
        <w:left w:val="single" w:sz="8" w:space="0" w:color="00F8FC" w:themeColor="accent5" w:themeTint="BF"/>
        <w:bottom w:val="single" w:sz="8" w:space="0" w:color="00F8FC" w:themeColor="accent5" w:themeTint="BF"/>
        <w:right w:val="single" w:sz="8" w:space="0" w:color="00F8FC" w:themeColor="accent5" w:themeTint="BF"/>
        <w:insideH w:val="single" w:sz="8" w:space="0" w:color="00F8F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8FC" w:themeColor="accent5" w:themeTint="BF"/>
          <w:left w:val="single" w:sz="8" w:space="0" w:color="00F8FC" w:themeColor="accent5" w:themeTint="BF"/>
          <w:bottom w:val="single" w:sz="8" w:space="0" w:color="00F8FC" w:themeColor="accent5" w:themeTint="BF"/>
          <w:right w:val="single" w:sz="8" w:space="0" w:color="00F8FC" w:themeColor="accent5" w:themeTint="BF"/>
          <w:insideH w:val="nil"/>
          <w:insideV w:val="nil"/>
        </w:tcBorders>
        <w:shd w:val="clear" w:color="auto" w:fill="00A4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8FC" w:themeColor="accent5" w:themeTint="BF"/>
          <w:left w:val="single" w:sz="8" w:space="0" w:color="00F8FC" w:themeColor="accent5" w:themeTint="BF"/>
          <w:bottom w:val="single" w:sz="8" w:space="0" w:color="00F8FC" w:themeColor="accent5" w:themeTint="BF"/>
          <w:right w:val="single" w:sz="8" w:space="0" w:color="00F8F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D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AFD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8" w:space="0" w:color="B1C9CC" w:themeColor="accent6" w:themeTint="BF"/>
        <w:left w:val="single" w:sz="8" w:space="0" w:color="B1C9CC" w:themeColor="accent6" w:themeTint="BF"/>
        <w:bottom w:val="single" w:sz="8" w:space="0" w:color="B1C9CC" w:themeColor="accent6" w:themeTint="BF"/>
        <w:right w:val="single" w:sz="8" w:space="0" w:color="B1C9CC" w:themeColor="accent6" w:themeTint="BF"/>
        <w:insideH w:val="single" w:sz="8" w:space="0" w:color="B1C9C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C9CC" w:themeColor="accent6" w:themeTint="BF"/>
          <w:left w:val="single" w:sz="8" w:space="0" w:color="B1C9CC" w:themeColor="accent6" w:themeTint="BF"/>
          <w:bottom w:val="single" w:sz="8" w:space="0" w:color="B1C9CC" w:themeColor="accent6" w:themeTint="BF"/>
          <w:right w:val="single" w:sz="8" w:space="0" w:color="B1C9CC" w:themeColor="accent6" w:themeTint="BF"/>
          <w:insideH w:val="nil"/>
          <w:insideV w:val="nil"/>
        </w:tcBorders>
        <w:shd w:val="clear" w:color="auto" w:fill="97B8B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C9CC" w:themeColor="accent6" w:themeTint="BF"/>
          <w:left w:val="single" w:sz="8" w:space="0" w:color="B1C9CC" w:themeColor="accent6" w:themeTint="BF"/>
          <w:bottom w:val="single" w:sz="8" w:space="0" w:color="B1C9CC" w:themeColor="accent6" w:themeTint="BF"/>
          <w:right w:val="single" w:sz="8" w:space="0" w:color="B1C9C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DE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DE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212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212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212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BC1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BC1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BC1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858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D858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D858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17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17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17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4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4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4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65482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B8B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B8B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7B8B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VariableHTML">
    <w:name w:val="HTML Variable"/>
    <w:basedOn w:val="Policepardfaut"/>
    <w:semiHidden/>
    <w:unhideWhenUsed/>
    <w:rsid w:val="00654827"/>
    <w:rPr>
      <w:i/>
      <w:iCs/>
    </w:rPr>
  </w:style>
  <w:style w:type="character" w:customStyle="1" w:styleId="StyleTitresEtiquettesCar">
    <w:name w:val="Style Titres &amp; Etiquettes Car"/>
    <w:basedOn w:val="Policepardfaut"/>
    <w:link w:val="StyleTitresEtiquettes"/>
    <w:rsid w:val="00A95009"/>
    <w:rPr>
      <w:rFonts w:ascii="Segoe UI" w:eastAsia="Times New Roman" w:hAnsi="Segoe UI" w:cs="Arial"/>
      <w:szCs w:val="20"/>
      <w:lang w:eastAsia="fr-FR"/>
    </w:rPr>
  </w:style>
  <w:style w:type="character" w:customStyle="1" w:styleId="En-ttetableauCar">
    <w:name w:val="En-tête tableau Car"/>
    <w:basedOn w:val="StyleTitresEtiquettesCar"/>
    <w:link w:val="En-ttetableau"/>
    <w:rsid w:val="00A95009"/>
    <w:rPr>
      <w:rFonts w:ascii="Segoe UI" w:eastAsia="Times New Roman" w:hAnsi="Segoe UI" w:cs="Arial"/>
      <w:b/>
      <w:color w:val="FFFFFF" w:themeColor="background1"/>
      <w:sz w:val="18"/>
      <w:szCs w:val="20"/>
      <w:lang w:eastAsia="fr-FR"/>
    </w:rPr>
  </w:style>
  <w:style w:type="character" w:customStyle="1" w:styleId="En-ttetableau2Car">
    <w:name w:val="En-tête tableau 2 Car"/>
    <w:basedOn w:val="En-ttetableauCar"/>
    <w:link w:val="En-ttetableau2"/>
    <w:rsid w:val="00A95009"/>
    <w:rPr>
      <w:rFonts w:ascii="Segoe UI" w:eastAsia="Times New Roman" w:hAnsi="Segoe UI" w:cs="Arial"/>
      <w:b/>
      <w:color w:val="00617E"/>
      <w:sz w:val="18"/>
      <w:szCs w:val="20"/>
      <w:lang w:eastAsia="fr-FR"/>
    </w:rPr>
  </w:style>
  <w:style w:type="character" w:customStyle="1" w:styleId="Type-documentCar">
    <w:name w:val="Type-document Car"/>
    <w:basedOn w:val="Policepardfaut"/>
    <w:link w:val="Type-document"/>
    <w:rsid w:val="00A95009"/>
    <w:rPr>
      <w:rFonts w:ascii="Segoe UI" w:eastAsia="Times New Roman" w:hAnsi="Segoe UI" w:cs="Arial"/>
      <w:b/>
      <w:bCs/>
      <w:color w:val="ABC100"/>
      <w:sz w:val="32"/>
      <w:szCs w:val="20"/>
      <w:lang w:eastAsia="fr-FR"/>
    </w:rPr>
  </w:style>
  <w:style w:type="paragraph" w:customStyle="1" w:styleId="Documentinformationtext">
    <w:name w:val="_Document information text"/>
    <w:link w:val="DocumentinformationtextChar"/>
    <w:uiPriority w:val="4"/>
    <w:rsid w:val="008E5491"/>
    <w:pPr>
      <w:spacing w:after="40" w:line="240" w:lineRule="auto"/>
    </w:pPr>
    <w:rPr>
      <w:color w:val="828282" w:themeColor="background2"/>
      <w:sz w:val="18"/>
      <w:szCs w:val="20"/>
      <w:lang w:val="en-GB"/>
    </w:rPr>
  </w:style>
  <w:style w:type="character" w:customStyle="1" w:styleId="DocumentinformationtextChar">
    <w:name w:val="_Document information text Char"/>
    <w:basedOn w:val="Policepardfaut"/>
    <w:link w:val="Documentinformationtext"/>
    <w:uiPriority w:val="4"/>
    <w:rsid w:val="008E5491"/>
    <w:rPr>
      <w:color w:val="828282" w:themeColor="background2"/>
      <w:sz w:val="18"/>
      <w:szCs w:val="20"/>
      <w:lang w:val="en-GB"/>
    </w:rPr>
  </w:style>
  <w:style w:type="paragraph" w:customStyle="1" w:styleId="Exergue">
    <w:name w:val="Exergue"/>
    <w:basedOn w:val="Normal"/>
    <w:qFormat/>
    <w:rsid w:val="00321529"/>
    <w:pPr>
      <w:widowControl w:val="0"/>
      <w:autoSpaceDE w:val="0"/>
      <w:autoSpaceDN w:val="0"/>
      <w:adjustRightInd w:val="0"/>
      <w:spacing w:before="120" w:after="120"/>
      <w:ind w:left="55"/>
      <w:jc w:val="both"/>
      <w:textAlignment w:val="center"/>
    </w:pPr>
    <w:rPr>
      <w:rFonts w:cs="Dosis-Light"/>
      <w:iCs/>
      <w:szCs w:val="22"/>
    </w:rPr>
  </w:style>
  <w:style w:type="paragraph" w:customStyle="1" w:styleId="Documentmentions">
    <w:name w:val="_Document mentions"/>
    <w:link w:val="DocumentmentionsChar"/>
    <w:uiPriority w:val="4"/>
    <w:rsid w:val="00321529"/>
    <w:pPr>
      <w:framePr w:wrap="around" w:vAnchor="page" w:hAnchor="margin" w:xAlign="right" w:y="15877"/>
      <w:spacing w:after="0" w:line="240" w:lineRule="auto"/>
      <w:jc w:val="right"/>
    </w:pPr>
    <w:rPr>
      <w:caps/>
      <w:color w:val="5D858B" w:themeColor="accent3"/>
      <w:spacing w:val="10"/>
      <w:sz w:val="16"/>
      <w:szCs w:val="20"/>
      <w:lang w:eastAsia="fr-FR"/>
    </w:rPr>
  </w:style>
  <w:style w:type="character" w:customStyle="1" w:styleId="DocumentmentionsChar">
    <w:name w:val="_Document mentions Char"/>
    <w:basedOn w:val="Policepardfaut"/>
    <w:link w:val="Documentmentions"/>
    <w:uiPriority w:val="4"/>
    <w:rsid w:val="00321529"/>
    <w:rPr>
      <w:caps/>
      <w:color w:val="5D858B" w:themeColor="accent3"/>
      <w:spacing w:val="10"/>
      <w:sz w:val="16"/>
      <w:szCs w:val="20"/>
      <w:lang w:eastAsia="fr-FR"/>
    </w:rPr>
  </w:style>
  <w:style w:type="paragraph" w:styleId="Rvision">
    <w:name w:val="Revision"/>
    <w:hidden/>
    <w:uiPriority w:val="99"/>
    <w:semiHidden/>
    <w:rsid w:val="00FF38A3"/>
    <w:pPr>
      <w:spacing w:after="0" w:line="240" w:lineRule="auto"/>
    </w:pPr>
    <w:rPr>
      <w:rFonts w:ascii="Segoe UI" w:eastAsia="Times New Roman" w:hAnsi="Segoe UI" w:cs="Times New Roman"/>
      <w:szCs w:val="20"/>
      <w:lang w:eastAsia="fr-FR"/>
    </w:rPr>
  </w:style>
  <w:style w:type="paragraph" w:customStyle="1" w:styleId="Puce3">
    <w:name w:val="– Puce 3"/>
    <w:link w:val="Puce3Car"/>
    <w:qFormat/>
    <w:rsid w:val="00160CBD"/>
    <w:pPr>
      <w:numPr>
        <w:numId w:val="13"/>
      </w:numPr>
      <w:tabs>
        <w:tab w:val="left" w:pos="851"/>
      </w:tabs>
      <w:spacing w:before="80" w:after="80" w:line="240" w:lineRule="auto"/>
      <w:jc w:val="both"/>
    </w:pPr>
    <w:rPr>
      <w:sz w:val="20"/>
      <w:szCs w:val="20"/>
      <w:lang w:eastAsia="fr-FR"/>
    </w:rPr>
  </w:style>
  <w:style w:type="character" w:customStyle="1" w:styleId="Puce3Car">
    <w:name w:val="– Puce 3 Car"/>
    <w:basedOn w:val="Policepardfaut"/>
    <w:link w:val="Puce3"/>
    <w:rsid w:val="00160CBD"/>
    <w:rPr>
      <w:sz w:val="20"/>
      <w:szCs w:val="20"/>
      <w:lang w:eastAsia="fr-FR"/>
    </w:rPr>
  </w:style>
  <w:style w:type="paragraph" w:customStyle="1" w:styleId="A1-ParagrapheStandardIOSIS">
    <w:name w:val="A1 - Paragraphe Standard IOSIS"/>
    <w:link w:val="A1-ParagrapheStandardIOSISCar"/>
    <w:rsid w:val="005B14CA"/>
    <w:pPr>
      <w:spacing w:after="120" w:line="240" w:lineRule="atLeast"/>
      <w:jc w:val="both"/>
    </w:pPr>
    <w:rPr>
      <w:rFonts w:ascii="Arial" w:eastAsia="Times New Roman" w:hAnsi="Arial" w:cs="Times New Roman"/>
      <w:sz w:val="20"/>
      <w:szCs w:val="20"/>
      <w:lang w:eastAsia="fr-FR"/>
    </w:rPr>
  </w:style>
  <w:style w:type="character" w:customStyle="1" w:styleId="A1-ParagrapheStandardIOSISCar">
    <w:name w:val="A1 - Paragraphe Standard IOSIS Car"/>
    <w:link w:val="A1-ParagrapheStandardIOSIS"/>
    <w:rsid w:val="005B14CA"/>
    <w:rPr>
      <w:rFonts w:ascii="Arial" w:eastAsia="Times New Roman" w:hAnsi="Arial" w:cs="Times New Roman"/>
      <w:sz w:val="20"/>
      <w:szCs w:val="20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CE76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.bardet\AppData\Roaming\Microsoft\Templates\MRS%20EGIS.dotm" TargetMode="External"/></Relationships>
</file>

<file path=word/theme/theme1.xml><?xml version="1.0" encoding="utf-8"?>
<a:theme xmlns:a="http://schemas.openxmlformats.org/drawingml/2006/main" name="EGIS">
  <a:themeElements>
    <a:clrScheme name="EGIS">
      <a:dk1>
        <a:srgbClr val="000000"/>
      </a:dk1>
      <a:lt1>
        <a:sysClr val="window" lastClr="FFFFFF"/>
      </a:lt1>
      <a:dk2>
        <a:srgbClr val="F4A41D"/>
      </a:dk2>
      <a:lt2>
        <a:srgbClr val="828282"/>
      </a:lt2>
      <a:accent1>
        <a:srgbClr val="09212C"/>
      </a:accent1>
      <a:accent2>
        <a:srgbClr val="ABC100"/>
      </a:accent2>
      <a:accent3>
        <a:srgbClr val="5D858B"/>
      </a:accent3>
      <a:accent4>
        <a:srgbClr val="00617E"/>
      </a:accent4>
      <a:accent5>
        <a:srgbClr val="00A4A6"/>
      </a:accent5>
      <a:accent6>
        <a:srgbClr val="97B8BB"/>
      </a:accent6>
      <a:hlink>
        <a:srgbClr val="09212C"/>
      </a:hlink>
      <a:folHlink>
        <a:srgbClr val="09212C"/>
      </a:folHlink>
    </a:clrScheme>
    <a:fontScheme name="Egis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ot="0" spcFirstLastPara="0" vertOverflow="overflow" horzOverflow="overflow" vert="horz" wrap="none" lIns="72000" tIns="72000" rIns="72000" bIns="72000" numCol="1" spcCol="0" rtlCol="0" fromWordArt="0" anchor="ctr" anchorCtr="0" forceAA="0" compatLnSpc="1">
        <a:prstTxWarp prst="textNoShape">
          <a:avLst/>
        </a:prstTxWarp>
        <a:noAutofit/>
      </a:bodyPr>
      <a:lstStyle>
        <a:defPPr algn="ctr">
          <a:defRPr sz="120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none" lIns="0" tIns="0" rIns="0" bIns="0" rtlCol="0">
        <a:spAutoFit/>
      </a:bodyPr>
      <a:lstStyle>
        <a:defPPr>
          <a:defRPr sz="14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Egis" id="{442E41AC-669D-45CC-B881-4D1430D04708}" vid="{6BED1D58-39B6-4025-BC48-6441989E340E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1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E708374-F8CA-45A4-847C-7C311874239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64302108-618e-4436-a5df-b3394b97193b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60CCB98AB09A4F9ED216CC44ECB412" ma:contentTypeVersion="14" ma:contentTypeDescription="Crée un document." ma:contentTypeScope="" ma:versionID="7e3f29d8faf9006c3518f9d4a5876908">
  <xsd:schema xmlns:xsd="http://www.w3.org/2001/XMLSchema" xmlns:xs="http://www.w3.org/2001/XMLSchema" xmlns:p="http://schemas.microsoft.com/office/2006/metadata/properties" xmlns:ns2="b1a2ac40-0c8a-4765-8d3e-1350fec22d44" xmlns:ns3="fd4e99d7-8989-4b83-b4f4-be90479a7c2c" targetNamespace="http://schemas.microsoft.com/office/2006/metadata/properties" ma:root="true" ma:fieldsID="01c54d894bb911c8e5f3e1414043efa3" ns2:_="" ns3:_="">
    <xsd:import namespace="b1a2ac40-0c8a-4765-8d3e-1350fec22d44"/>
    <xsd:import namespace="fd4e99d7-8989-4b83-b4f4-be90479a7c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a2ac40-0c8a-4765-8d3e-1350fec22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06d6082f-4704-4d38-86b5-cca0f713ce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4e99d7-8989-4b83-b4f4-be90479a7c2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ba4fd74-3c2d-47b3-a463-c86ee53b8f5f}" ma:internalName="TaxCatchAll" ma:showField="CatchAllData" ma:web="fd4e99d7-8989-4b83-b4f4-be90479a7c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1a2ac40-0c8a-4765-8d3e-1350fec22d44">
      <Terms xmlns="http://schemas.microsoft.com/office/infopath/2007/PartnerControls"/>
    </lcf76f155ced4ddcb4097134ff3c332f>
    <TaxCatchAll xmlns="fd4e99d7-8989-4b83-b4f4-be90479a7c2c" xsi:nil="true"/>
  </documentManagement>
</p:properties>
</file>

<file path=customXml/itemProps1.xml><?xml version="1.0" encoding="utf-8"?>
<ds:datastoreItem xmlns:ds="http://schemas.openxmlformats.org/officeDocument/2006/customXml" ds:itemID="{A9882ABB-E9E0-4222-93DA-14F3CBDA66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a2ac40-0c8a-4765-8d3e-1350fec22d44"/>
    <ds:schemaRef ds:uri="fd4e99d7-8989-4b83-b4f4-be90479a7c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6CC3A3-2C1D-4CD6-B95E-BB4C90E7A5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F39823-DCB9-4530-8793-6ABCA92A09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826CFF5-3585-4B3D-9238-3AB95C15A016}">
  <ds:schemaRefs>
    <ds:schemaRef ds:uri="http://schemas.microsoft.com/office/2006/metadata/properties"/>
    <ds:schemaRef ds:uri="http://schemas.microsoft.com/office/infopath/2007/PartnerControls"/>
    <ds:schemaRef ds:uri="b1a2ac40-0c8a-4765-8d3e-1350fec22d44"/>
    <ds:schemaRef ds:uri="fd4e99d7-8989-4b83-b4f4-be90479a7c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MRS EGIS.dotm</Template>
  <TotalTime>597</TotalTime>
  <Pages>11</Pages>
  <Words>1658</Words>
  <Characters>8987</Characters>
  <Application>Microsoft Office Word</Application>
  <DocSecurity>0</DocSecurity>
  <Lines>332</Lines>
  <Paragraphs>272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d'analyse ACT privé</vt:lpstr>
    </vt:vector>
  </TitlesOfParts>
  <Company>Artecomm</Company>
  <LinksUpToDate>false</LinksUpToDate>
  <CharactersWithSpaces>10373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d'analyse ACT privé</dc:title>
  <dc:creator>GILQUIN Agnes</dc:creator>
  <cp:keywords/>
  <cp:lastModifiedBy>Alban Michaud</cp:lastModifiedBy>
  <cp:revision>395</cp:revision>
  <cp:lastPrinted>2026-05-19T14:09:00Z</cp:lastPrinted>
  <dcterms:created xsi:type="dcterms:W3CDTF">2024-12-17T10:42:00Z</dcterms:created>
  <dcterms:modified xsi:type="dcterms:W3CDTF">2026-05-19T14:36:00Z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_mémoire">
    <vt:lpwstr>M_PQST2066</vt:lpwstr>
  </property>
  <property fmtid="{D5CDD505-2E9C-101B-9397-08002B2CF9AE}" pid="3" name="ContentTypeId">
    <vt:lpwstr>0x010100F660CCB98AB09A4F9ED216CC44ECB412</vt:lpwstr>
  </property>
  <property fmtid="{D5CDD505-2E9C-101B-9397-08002B2CF9AE}" pid="4" name="Confidentialité">
    <vt:lpwstr>Diffusion restreinte (autre : préciser)</vt:lpwstr>
  </property>
  <property fmtid="{D5CDD505-2E9C-101B-9397-08002B2CF9AE}" pid="5" name="Date document">
    <vt:lpwstr>jj/mmm/202x</vt:lpwstr>
  </property>
  <property fmtid="{D5CDD505-2E9C-101B-9397-08002B2CF9AE}" pid="6" name="Statut">
    <vt:lpwstr>Statut du document à renseigner</vt:lpwstr>
  </property>
  <property fmtid="{D5CDD505-2E9C-101B-9397-08002B2CF9AE}" pid="7" name="Version">
    <vt:lpwstr>Version : V0</vt:lpwstr>
  </property>
  <property fmtid="{D5CDD505-2E9C-101B-9397-08002B2CF9AE}" pid="8" name="Conservation">
    <vt:lpwstr>Préciser la durée de conservation</vt:lpwstr>
  </property>
  <property fmtid="{D5CDD505-2E9C-101B-9397-08002B2CF9AE}" pid="9" name="Type document">
    <vt:lpwstr>NOTE D'INFORMATION</vt:lpwstr>
  </property>
  <property fmtid="{D5CDD505-2E9C-101B-9397-08002B2CF9AE}" pid="10" name="Client">
    <vt:lpwstr>Préciser client</vt:lpwstr>
  </property>
  <property fmtid="{D5CDD505-2E9C-101B-9397-08002B2CF9AE}" pid="11" name="Affaire">
    <vt:lpwstr>Préciser affaire</vt:lpwstr>
  </property>
  <property fmtid="{D5CDD505-2E9C-101B-9397-08002B2CF9AE}" pid="12" name="Blocs">
    <vt:lpwstr>NON</vt:lpwstr>
  </property>
  <property fmtid="{D5CDD505-2E9C-101B-9397-08002B2CF9AE}" pid="13" name="AfficherComplement">
    <vt:lpwstr>NON</vt:lpwstr>
  </property>
  <property fmtid="{D5CDD505-2E9C-101B-9397-08002B2CF9AE}" pid="14" name="C_Langue">
    <vt:lpwstr>Français</vt:lpwstr>
  </property>
  <property fmtid="{D5CDD505-2E9C-101B-9397-08002B2CF9AE}" pid="15" name="Bascule_Trait_Pleine_Largeur">
    <vt:lpwstr>Sans</vt:lpwstr>
  </property>
  <property fmtid="{D5CDD505-2E9C-101B-9397-08002B2CF9AE}" pid="16" name="Bascule_Num">
    <vt:lpwstr>Sans;Avec;18112020;Avec;Sans;09122020</vt:lpwstr>
  </property>
  <property fmtid="{D5CDD505-2E9C-101B-9397-08002B2CF9AE}" pid="17" name="Entité">
    <vt:lpwstr>Entité</vt:lpwstr>
  </property>
  <property fmtid="{D5CDD505-2E9C-101B-9397-08002B2CF9AE}" pid="18" name="Service">
    <vt:lpwstr>DIRECTION TECHNIQUE BU BÂTIMENTS</vt:lpwstr>
  </property>
  <property fmtid="{D5CDD505-2E9C-101B-9397-08002B2CF9AE}" pid="19" name="Indice">
    <vt:lpwstr>-</vt:lpwstr>
  </property>
  <property fmtid="{D5CDD505-2E9C-101B-9397-08002B2CF9AE}" pid="20" name="Vérificateur">
    <vt:lpwstr>FUHS Laurent</vt:lpwstr>
  </property>
  <property fmtid="{D5CDD505-2E9C-101B-9397-08002B2CF9AE}" pid="21" name="Nomenclature">
    <vt:lpwstr>-</vt:lpwstr>
  </property>
  <property fmtid="{D5CDD505-2E9C-101B-9397-08002B2CF9AE}" pid="22" name="Nom d'opération">
    <vt:lpwstr>Nom Opération</vt:lpwstr>
  </property>
  <property fmtid="{D5CDD505-2E9C-101B-9397-08002B2CF9AE}" pid="23" name="_dlc_policyId">
    <vt:lpwstr>/networks/ctchefsdeprojet/DocumentReferencesNewAttachments</vt:lpwstr>
  </property>
  <property fmtid="{D5CDD505-2E9C-101B-9397-08002B2CF9AE}" pid="24" name="ItemRetentionFormula">
    <vt:lpwstr>&lt;formula id="Microsoft.Office.RecordsManagement.PolicyFeatures.Expiration.Formula.BuiltIn"&gt;&lt;number&gt;2&lt;/number&gt;&lt;property&gt;Created&lt;/property&gt;&lt;propertyId&gt;8c06beca-0777-48f7-91c7-6da68bc07b69&lt;/propertyId&gt;&lt;period&gt;days&lt;/period&gt;&lt;/formula&gt;</vt:lpwstr>
  </property>
  <property fmtid="{D5CDD505-2E9C-101B-9397-08002B2CF9AE}" pid="25" name="_dlc_ExpireDate">
    <vt:filetime>2022-02-13T14:45:39Z</vt:filetime>
  </property>
  <property fmtid="{D5CDD505-2E9C-101B-9397-08002B2CF9AE}" pid="26" name="TaxKeyword">
    <vt:lpwstr/>
  </property>
  <property fmtid="{D5CDD505-2E9C-101B-9397-08002B2CF9AE}" pid="27" name="Egis_Networks_Applicability">
    <vt:lpwstr>5;#Relevant|280d679a-87f5-42e6-8267-d7ef8528c6f5</vt:lpwstr>
  </property>
  <property fmtid="{D5CDD505-2E9C-101B-9397-08002B2CF9AE}" pid="28" name="Egis_Networks_DocumentType">
    <vt:lpwstr>79;#Standard documents|4919b20d-279c-4a3d-8450-d83cab82589a</vt:lpwstr>
  </property>
  <property fmtid="{D5CDD505-2E9C-101B-9397-08002B2CF9AE}" pid="29" name="Egis_Networks_Prestations">
    <vt:lpwstr/>
  </property>
  <property fmtid="{D5CDD505-2E9C-101B-9397-08002B2CF9AE}" pid="30" name="Egis_Networks_TechnicalObjects">
    <vt:lpwstr/>
  </property>
  <property fmtid="{D5CDD505-2E9C-101B-9397-08002B2CF9AE}" pid="31" name="Egis_Networks_Themes">
    <vt:lpwstr>346;#Chef de projet CT|f6b18805-24a4-4af7-beca-d1cea7cb8026</vt:lpwstr>
  </property>
  <property fmtid="{D5CDD505-2E9C-101B-9397-08002B2CF9AE}" pid="32" name="Egis_Networks_Status">
    <vt:lpwstr>15;#Approved|90fc0e93-f9ab-4d63-9195-abc9812caa0f</vt:lpwstr>
  </property>
  <property fmtid="{D5CDD505-2E9C-101B-9397-08002B2CF9AE}" pid="33" name="Egis_Networks_OtherNetworks">
    <vt:lpwstr>509;#Economie et Second oeuvre (domaine Bâtiment)|7ba8fadb-ba66-45ff-bc05-8ffa3f5b5e19;#705;#Direction Technique Batiments|23bd3395-0cf7-42fa-9844-80104475c8e4</vt:lpwstr>
  </property>
  <property fmtid="{D5CDD505-2E9C-101B-9397-08002B2CF9AE}" pid="34" name="Egis_Networks_GeographicalZones">
    <vt:lpwstr/>
  </property>
  <property fmtid="{D5CDD505-2E9C-101B-9397-08002B2CF9AE}" pid="35" name="MediaServiceImageTags">
    <vt:lpwstr/>
  </property>
</Properties>
</file>